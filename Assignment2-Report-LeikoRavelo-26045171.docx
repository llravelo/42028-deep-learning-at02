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AC7CD" w14:textId="77777777" w:rsidR="576062CF" w:rsidRDefault="576062CF" w:rsidP="00FD478C"/>
    <w:p w14:paraId="4C0FD2F9" w14:textId="77777777" w:rsidR="576062CF" w:rsidRDefault="576062CF" w:rsidP="00FD478C"/>
    <w:p w14:paraId="161D6996" w14:textId="77777777" w:rsidR="576062CF" w:rsidRDefault="576062CF" w:rsidP="00FD478C"/>
    <w:p w14:paraId="01684BC7" w14:textId="77777777" w:rsidR="576062CF" w:rsidRDefault="576062CF" w:rsidP="00FD478C"/>
    <w:p w14:paraId="27F0F85B" w14:textId="1B389C24" w:rsidR="007A7FB2" w:rsidRPr="00CF53B2" w:rsidRDefault="00167E88" w:rsidP="0035693E">
      <w:pPr>
        <w:spacing w:after="100" w:line="240" w:lineRule="auto"/>
        <w:ind w:firstLine="0"/>
        <w:jc w:val="center"/>
        <w:rPr>
          <w:rFonts w:cstheme="minorHAnsi"/>
        </w:rPr>
      </w:pPr>
      <w:r>
        <w:rPr>
          <w:rFonts w:eastAsia="Arial" w:cstheme="minorHAnsi"/>
          <w:color w:val="2563EB"/>
          <w:sz w:val="36"/>
          <w:szCs w:val="36"/>
        </w:rPr>
        <w:t xml:space="preserve">Image </w:t>
      </w:r>
      <w:r w:rsidR="00A222C7">
        <w:rPr>
          <w:rFonts w:eastAsia="Arial" w:cstheme="minorHAnsi"/>
          <w:color w:val="2563EB"/>
          <w:sz w:val="36"/>
          <w:szCs w:val="36"/>
        </w:rPr>
        <w:t>Classification and Object Detection</w:t>
      </w:r>
    </w:p>
    <w:p w14:paraId="62747A86" w14:textId="712ED930" w:rsidR="007A7FB2" w:rsidRPr="00CF53B2" w:rsidRDefault="007A7FB2" w:rsidP="0035693E">
      <w:pPr>
        <w:spacing w:after="400" w:line="240" w:lineRule="auto"/>
        <w:ind w:firstLine="0"/>
        <w:jc w:val="center"/>
        <w:rPr>
          <w:rFonts w:cstheme="minorHAnsi"/>
        </w:rPr>
      </w:pPr>
      <w:r w:rsidRPr="00CF53B2">
        <w:rPr>
          <w:rFonts w:eastAsia="Arial" w:cstheme="minorHAnsi"/>
          <w:color w:val="555555"/>
          <w:sz w:val="28"/>
          <w:szCs w:val="28"/>
        </w:rPr>
        <w:t xml:space="preserve">Assessment Task </w:t>
      </w:r>
      <w:r w:rsidR="005E0D70">
        <w:rPr>
          <w:rFonts w:eastAsia="Arial" w:cstheme="minorHAnsi"/>
          <w:color w:val="555555"/>
          <w:sz w:val="28"/>
          <w:szCs w:val="28"/>
        </w:rPr>
        <w:t>2</w:t>
      </w:r>
    </w:p>
    <w:p w14:paraId="298D51C1" w14:textId="77777777" w:rsidR="007A7FB2" w:rsidRPr="00CF53B2" w:rsidRDefault="007A7FB2" w:rsidP="0035693E">
      <w:pPr>
        <w:pBdr>
          <w:top w:val="single" w:sz="6" w:space="1" w:color="2563EB"/>
        </w:pBdr>
        <w:spacing w:before="200" w:line="240" w:lineRule="auto"/>
        <w:ind w:firstLine="0"/>
        <w:jc w:val="center"/>
        <w:rPr>
          <w:rFonts w:cstheme="minorHAnsi"/>
        </w:rPr>
      </w:pPr>
    </w:p>
    <w:p w14:paraId="2D86223F" w14:textId="77777777" w:rsidR="007A7FB2" w:rsidRPr="00CF53B2" w:rsidRDefault="007A7FB2" w:rsidP="0035693E">
      <w:pPr>
        <w:spacing w:before="600" w:line="240" w:lineRule="auto"/>
        <w:ind w:firstLine="0"/>
        <w:rPr>
          <w:rFonts w:cstheme="minorHAnsi"/>
        </w:rPr>
      </w:pPr>
    </w:p>
    <w:p w14:paraId="0DDC8928" w14:textId="77777777" w:rsidR="007A7FB2" w:rsidRPr="00CF53B2" w:rsidRDefault="007A7FB2" w:rsidP="0035693E">
      <w:pPr>
        <w:spacing w:after="80" w:line="240" w:lineRule="auto"/>
        <w:ind w:firstLine="0"/>
        <w:jc w:val="center"/>
        <w:rPr>
          <w:rFonts w:cstheme="minorHAnsi"/>
        </w:rPr>
      </w:pPr>
      <w:r w:rsidRPr="00CF53B2">
        <w:rPr>
          <w:rFonts w:eastAsia="Arial" w:cstheme="minorHAnsi"/>
          <w:b/>
          <w:bCs/>
          <w:sz w:val="24"/>
          <w:szCs w:val="24"/>
        </w:rPr>
        <w:t>Leiko Armand Lique Ravelo</w:t>
      </w:r>
    </w:p>
    <w:p w14:paraId="608674D5" w14:textId="77777777" w:rsidR="007A7FB2" w:rsidRPr="00CF53B2" w:rsidRDefault="007A7FB2" w:rsidP="0035693E">
      <w:pPr>
        <w:spacing w:after="80" w:line="240" w:lineRule="auto"/>
        <w:ind w:firstLine="0"/>
        <w:jc w:val="center"/>
        <w:rPr>
          <w:rFonts w:cstheme="minorHAnsi"/>
        </w:rPr>
      </w:pPr>
      <w:r w:rsidRPr="00CF53B2">
        <w:rPr>
          <w:rFonts w:eastAsia="Arial" w:cstheme="minorHAnsi"/>
        </w:rPr>
        <w:t>Student Number: 26045171</w:t>
      </w:r>
    </w:p>
    <w:p w14:paraId="213CFD27" w14:textId="66920D86" w:rsidR="007A7FB2" w:rsidRPr="00CF53B2" w:rsidRDefault="00B85A4E" w:rsidP="0035693E">
      <w:pPr>
        <w:spacing w:after="80" w:line="240" w:lineRule="auto"/>
        <w:ind w:firstLine="0"/>
        <w:jc w:val="center"/>
        <w:rPr>
          <w:rFonts w:cstheme="minorHAnsi"/>
        </w:rPr>
      </w:pPr>
      <w:r>
        <w:rPr>
          <w:rFonts w:cstheme="minorHAnsi"/>
        </w:rPr>
        <w:t>42028</w:t>
      </w:r>
      <w:r w:rsidR="007A7FB2" w:rsidRPr="00CF53B2">
        <w:rPr>
          <w:rFonts w:cstheme="minorHAnsi"/>
        </w:rPr>
        <w:t xml:space="preserve"> </w:t>
      </w:r>
      <w:r>
        <w:rPr>
          <w:rFonts w:cstheme="minorHAnsi"/>
        </w:rPr>
        <w:t>–</w:t>
      </w:r>
      <w:r w:rsidR="007A7FB2" w:rsidRPr="00CF53B2">
        <w:rPr>
          <w:rFonts w:cstheme="minorHAnsi"/>
        </w:rPr>
        <w:t xml:space="preserve"> </w:t>
      </w:r>
      <w:r>
        <w:rPr>
          <w:rFonts w:cstheme="minorHAnsi"/>
        </w:rPr>
        <w:t>Deep Learning and Convolutional Neural Network</w:t>
      </w:r>
    </w:p>
    <w:p w14:paraId="16E1DFB6" w14:textId="3BC8789E" w:rsidR="576062CF" w:rsidRDefault="007A7FB2" w:rsidP="0035693E">
      <w:pPr>
        <w:ind w:firstLine="0"/>
        <w:jc w:val="center"/>
      </w:pPr>
      <w:r w:rsidRPr="00CF53B2">
        <w:rPr>
          <w:rFonts w:eastAsia="Arial" w:cstheme="minorHAnsi"/>
        </w:rPr>
        <w:t>University of Technology Sydney</w:t>
      </w:r>
    </w:p>
    <w:p w14:paraId="724FF65F" w14:textId="77777777" w:rsidR="717E282B" w:rsidRDefault="717E282B" w:rsidP="00DF3215"/>
    <w:p w14:paraId="00AB8FA1" w14:textId="77777777" w:rsidR="717E282B" w:rsidRDefault="717E282B" w:rsidP="00DF3215"/>
    <w:p w14:paraId="50B1C35E" w14:textId="77777777" w:rsidR="717E282B" w:rsidRDefault="717E282B" w:rsidP="00DF3215"/>
    <w:p w14:paraId="4EA0C99C" w14:textId="77777777" w:rsidR="717E282B" w:rsidRDefault="717E282B" w:rsidP="00DF3215"/>
    <w:p w14:paraId="09635086" w14:textId="77777777" w:rsidR="709762D6" w:rsidRDefault="709762D6" w:rsidP="00DF3215"/>
    <w:p w14:paraId="4214D8E8" w14:textId="77777777" w:rsidR="709762D6" w:rsidRDefault="709762D6" w:rsidP="00DF3215"/>
    <w:p w14:paraId="34D206E9" w14:textId="77777777" w:rsidR="717E282B" w:rsidRDefault="717E282B" w:rsidP="00DF3215"/>
    <w:p w14:paraId="785FEF2F" w14:textId="77777777" w:rsidR="5643BF48" w:rsidRDefault="5643BF48" w:rsidP="00DF3215"/>
    <w:p w14:paraId="1367D669" w14:textId="77777777" w:rsidR="733B038C" w:rsidRDefault="733B038C" w:rsidP="00DF3215"/>
    <w:p w14:paraId="1199490C" w14:textId="77777777" w:rsidR="717E282B" w:rsidRDefault="717E282B" w:rsidP="00DF3215"/>
    <w:p w14:paraId="1EF701EC" w14:textId="77777777" w:rsidR="576062CF" w:rsidRDefault="576062CF" w:rsidP="576062CF"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65734884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5AA1161" w14:textId="04399DBE" w:rsidR="006C4F3D" w:rsidRDefault="006C4F3D">
          <w:pPr>
            <w:pStyle w:val="TOCHeading"/>
          </w:pPr>
          <w:r>
            <w:t>Table of Contents</w:t>
          </w:r>
        </w:p>
        <w:p w14:paraId="5015E2E8" w14:textId="1D777F1B" w:rsidR="00014008" w:rsidRDefault="006C4F3D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r>
            <w:rPr>
              <w:caps w:val="0"/>
            </w:rPr>
            <w:fldChar w:fldCharType="begin"/>
          </w:r>
          <w:r>
            <w:rPr>
              <w:caps w:val="0"/>
            </w:rPr>
            <w:instrText xml:space="preserve"> TOC \o "1-3" \h \z \u </w:instrText>
          </w:r>
          <w:r>
            <w:rPr>
              <w:caps w:val="0"/>
            </w:rPr>
            <w:fldChar w:fldCharType="separate"/>
          </w:r>
          <w:hyperlink w:anchor="_Toc229756611" w:history="1">
            <w:r w:rsidR="00014008" w:rsidRPr="00F95692">
              <w:rPr>
                <w:rStyle w:val="Hyperlink"/>
                <w:noProof/>
              </w:rPr>
              <w:t>Introduction</w:t>
            </w:r>
            <w:r w:rsidR="00014008">
              <w:rPr>
                <w:noProof/>
                <w:webHidden/>
              </w:rPr>
              <w:tab/>
            </w:r>
            <w:r w:rsidR="00014008">
              <w:rPr>
                <w:noProof/>
                <w:webHidden/>
              </w:rPr>
              <w:fldChar w:fldCharType="begin"/>
            </w:r>
            <w:r w:rsidR="00014008">
              <w:rPr>
                <w:noProof/>
                <w:webHidden/>
              </w:rPr>
              <w:instrText xml:space="preserve"> PAGEREF _Toc229756611 \h </w:instrText>
            </w:r>
            <w:r w:rsidR="00014008">
              <w:rPr>
                <w:noProof/>
                <w:webHidden/>
              </w:rPr>
            </w:r>
            <w:r w:rsidR="00014008">
              <w:rPr>
                <w:noProof/>
                <w:webHidden/>
              </w:rPr>
              <w:fldChar w:fldCharType="separate"/>
            </w:r>
            <w:r w:rsidR="00014008">
              <w:rPr>
                <w:noProof/>
                <w:webHidden/>
              </w:rPr>
              <w:t>3</w:t>
            </w:r>
            <w:r w:rsidR="00014008">
              <w:rPr>
                <w:noProof/>
                <w:webHidden/>
              </w:rPr>
              <w:fldChar w:fldCharType="end"/>
            </w:r>
          </w:hyperlink>
        </w:p>
        <w:p w14:paraId="72AEB7F8" w14:textId="0A9E0ADE" w:rsidR="00014008" w:rsidRDefault="00014008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29756612" w:history="1">
            <w:r w:rsidRPr="00F95692">
              <w:rPr>
                <w:rStyle w:val="Hyperlink"/>
                <w:noProof/>
              </w:rPr>
              <w:t>Level 2 Heading1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_Toc229756612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48F31" w14:textId="44B6AA32" w:rsidR="00014008" w:rsidRDefault="00014008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29756613" w:history="1">
            <w:r w:rsidRPr="00F95692">
              <w:rPr>
                <w:rStyle w:val="Hyperlink"/>
                <w:noProof/>
              </w:rPr>
              <w:t>Level 3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_Toc229756613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62C6E" w14:textId="1D57140D" w:rsidR="00014008" w:rsidRDefault="00014008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29756614" w:history="1">
            <w:r w:rsidRPr="00F95692">
              <w:rPr>
                <w:rStyle w:val="Hyperlink"/>
                <w:noProof/>
              </w:rPr>
              <w:t>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_Toc229756614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36BCD" w14:textId="5F5AC817" w:rsidR="00014008" w:rsidRDefault="00014008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29756615" w:history="1">
            <w:r w:rsidRPr="00F95692">
              <w:rPr>
                <w:rStyle w:val="Hyperlink"/>
                <w:noProof/>
              </w:rPr>
              <w:t>Level 2 Heading1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_Toc229756615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B6A44" w14:textId="775F3206" w:rsidR="00014008" w:rsidRDefault="00014008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29756616" w:history="1">
            <w:r w:rsidRPr="00F95692">
              <w:rPr>
                <w:rStyle w:val="Hyperlink"/>
                <w:noProof/>
              </w:rPr>
              <w:t>Level 3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_Toc229756616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99420" w14:textId="4B98A7E4" w:rsidR="006C4F3D" w:rsidRDefault="006C4F3D">
          <w:r>
            <w:rPr>
              <w:rFonts w:cstheme="minorHAnsi"/>
              <w:caps/>
              <w:sz w:val="20"/>
              <w:szCs w:val="20"/>
            </w:rPr>
            <w:fldChar w:fldCharType="end"/>
          </w:r>
        </w:p>
      </w:sdtContent>
    </w:sdt>
    <w:p w14:paraId="3089EE53" w14:textId="374E640A" w:rsidR="001654F9" w:rsidRPr="006C4F3D" w:rsidRDefault="001654F9" w:rsidP="006C4F3D">
      <w:pPr>
        <w:spacing w:after="160" w:line="259" w:lineRule="auto"/>
        <w:ind w:firstLine="0"/>
        <w:rPr>
          <w:b/>
          <w:bCs/>
        </w:rPr>
      </w:pPr>
    </w:p>
    <w:p w14:paraId="08075574" w14:textId="77777777" w:rsidR="001654F9" w:rsidRDefault="001654F9" w:rsidP="00904DBE">
      <w:pPr>
        <w:pStyle w:val="SectionTitle"/>
      </w:pPr>
    </w:p>
    <w:p w14:paraId="381F654E" w14:textId="66F83223" w:rsidR="576062CF" w:rsidRDefault="576062CF" w:rsidP="00773A50">
      <w:pPr>
        <w:pStyle w:val="SectionTitle"/>
        <w:rPr>
          <w:b w:val="0"/>
          <w:bCs w:val="0"/>
        </w:rPr>
      </w:pPr>
    </w:p>
    <w:p w14:paraId="0801E5BD" w14:textId="77777777" w:rsidR="00773A50" w:rsidRDefault="00773A50" w:rsidP="00773A50"/>
    <w:p w14:paraId="0C3E5572" w14:textId="77777777" w:rsidR="00773A50" w:rsidRDefault="00773A50" w:rsidP="00773A50"/>
    <w:p w14:paraId="70172254" w14:textId="77777777" w:rsidR="00773A50" w:rsidRDefault="00773A50" w:rsidP="00773A50">
      <w:pPr>
        <w:ind w:firstLine="0"/>
      </w:pPr>
    </w:p>
    <w:p w14:paraId="348E2DEC" w14:textId="77777777" w:rsidR="00773A50" w:rsidRDefault="00773A50" w:rsidP="00773A50">
      <w:pPr>
        <w:ind w:firstLine="0"/>
      </w:pPr>
    </w:p>
    <w:p w14:paraId="6ED9A988" w14:textId="77777777" w:rsidR="00773A50" w:rsidRDefault="00773A50" w:rsidP="00773A50">
      <w:pPr>
        <w:ind w:firstLine="0"/>
      </w:pPr>
    </w:p>
    <w:p w14:paraId="3C0D4394" w14:textId="77777777" w:rsidR="00773A50" w:rsidRDefault="00773A50" w:rsidP="00773A50">
      <w:pPr>
        <w:ind w:firstLine="0"/>
      </w:pPr>
    </w:p>
    <w:p w14:paraId="15E82795" w14:textId="77777777" w:rsidR="00773A50" w:rsidRPr="00773A50" w:rsidRDefault="00773A50" w:rsidP="00773A50">
      <w:pPr>
        <w:ind w:firstLine="0"/>
      </w:pPr>
    </w:p>
    <w:p w14:paraId="11535951" w14:textId="0CD25246" w:rsidR="576062CF" w:rsidRDefault="72E609EB" w:rsidP="00773A50">
      <w:pPr>
        <w:ind w:firstLine="0"/>
      </w:pPr>
      <w:r>
        <w:t xml:space="preserve"> </w:t>
      </w:r>
    </w:p>
    <w:p w14:paraId="5A8EDAC4" w14:textId="77777777" w:rsidR="00773A50" w:rsidRDefault="00773A50" w:rsidP="00773A50">
      <w:pPr>
        <w:ind w:firstLine="0"/>
      </w:pPr>
    </w:p>
    <w:p w14:paraId="4C4DF6F6" w14:textId="77777777" w:rsidR="00773A50" w:rsidRDefault="00773A50" w:rsidP="00773A50">
      <w:pPr>
        <w:ind w:firstLine="0"/>
      </w:pPr>
    </w:p>
    <w:p w14:paraId="058685AE" w14:textId="77777777" w:rsidR="00773A50" w:rsidRDefault="00773A50" w:rsidP="00773A50">
      <w:pPr>
        <w:ind w:firstLine="0"/>
      </w:pPr>
    </w:p>
    <w:p w14:paraId="329220A6" w14:textId="77777777" w:rsidR="00773A50" w:rsidRDefault="00773A50" w:rsidP="00773A50">
      <w:pPr>
        <w:ind w:firstLine="0"/>
      </w:pPr>
    </w:p>
    <w:p w14:paraId="67B12667" w14:textId="77777777" w:rsidR="00773A50" w:rsidRDefault="00773A50" w:rsidP="00773A50">
      <w:pPr>
        <w:ind w:firstLine="0"/>
      </w:pPr>
    </w:p>
    <w:p w14:paraId="45962E4D" w14:textId="4A61DDB9" w:rsidR="576062CF" w:rsidRPr="007D4A2B" w:rsidRDefault="003E3645" w:rsidP="007D4A2B">
      <w:pPr>
        <w:pStyle w:val="Heading1"/>
      </w:pPr>
      <w:bookmarkStart w:id="0" w:name="_Toc229756611"/>
      <w:r>
        <w:lastRenderedPageBreak/>
        <w:t>Introduction</w:t>
      </w:r>
      <w:bookmarkEnd w:id="0"/>
      <w:r w:rsidR="576062CF" w:rsidRPr="007D4A2B">
        <w:t xml:space="preserve"> </w:t>
      </w:r>
    </w:p>
    <w:p w14:paraId="1C6A9AF2" w14:textId="12D86BDF" w:rsidR="006F4709" w:rsidRDefault="00000000" w:rsidP="00CD05A2">
      <w:pPr>
        <w:spacing w:line="360" w:lineRule="auto"/>
      </w:pPr>
      <w:sdt>
        <w:sdtPr>
          <w:id w:val="255635786"/>
          <w:placeholder>
            <w:docPart w:val="D41531CA3C2A8142A46799E1E8589FF3"/>
          </w:placeholder>
          <w:temporary/>
          <w:showingPlcHdr/>
          <w15:appearance w15:val="hidden"/>
        </w:sdtPr>
        <w:sdtContent>
          <w:r w:rsidR="00500997">
            <w:t>Heading levels 1-3 get their own paragraph, as shown. Headings 4 and 5 are run-in headings used at the beginning of the paragraph. Include a period at the end of a run-in heading. Double-space all text, including headings. Use descriptive headings to help readers identify sections of your paper.</w:t>
          </w:r>
        </w:sdtContent>
      </w:sdt>
      <w:r w:rsidR="72E609EB">
        <w:t xml:space="preserve"> </w:t>
      </w:r>
    </w:p>
    <w:p w14:paraId="732C264C" w14:textId="34153B37" w:rsidR="009B77AD" w:rsidRPr="007D4A2B" w:rsidRDefault="009B77AD" w:rsidP="009B77AD">
      <w:pPr>
        <w:pStyle w:val="Heading1"/>
      </w:pPr>
      <w:bookmarkStart w:id="1" w:name="_Toc229756614"/>
      <w:r>
        <w:t>Dataset</w:t>
      </w:r>
      <w:bookmarkEnd w:id="1"/>
    </w:p>
    <w:p w14:paraId="1881B011" w14:textId="157F02F6" w:rsidR="009D1604" w:rsidRPr="007D4A2B" w:rsidRDefault="003549EC" w:rsidP="009D1604">
      <w:pPr>
        <w:pStyle w:val="Heading2"/>
      </w:pPr>
      <w:bookmarkStart w:id="2" w:name="_Toc229756615"/>
      <w:r>
        <w:t>I</w:t>
      </w:r>
      <w:bookmarkEnd w:id="2"/>
      <w:r>
        <w:t>mage Classification</w:t>
      </w:r>
    </w:p>
    <w:p w14:paraId="424C2802" w14:textId="2FDD1F9C" w:rsidR="009D1604" w:rsidRDefault="00AA4CE8" w:rsidP="00CD06E5">
      <w:pPr>
        <w:spacing w:line="360" w:lineRule="auto"/>
      </w:pPr>
      <w:r>
        <w:t>For the task of image classification</w:t>
      </w:r>
      <w:r w:rsidR="00F25526">
        <w:t>,</w:t>
      </w:r>
      <w:r w:rsidR="005E5790">
        <w:t xml:space="preserve"> the models were trained on a dataset</w:t>
      </w:r>
      <w:r w:rsidR="00AD5627">
        <w:t xml:space="preserve"> of</w:t>
      </w:r>
      <w:r w:rsidR="00F25526">
        <w:t xml:space="preserve"> varying dog breeds.</w:t>
      </w:r>
      <w:r w:rsidR="00CD05A2">
        <w:t xml:space="preserve"> The data</w:t>
      </w:r>
      <w:r w:rsidR="00631EF4">
        <w:t xml:space="preserve">set contains </w:t>
      </w:r>
      <w:r w:rsidR="00E84576">
        <w:t>1,707 images</w:t>
      </w:r>
      <w:r w:rsidR="00A10BBD">
        <w:t xml:space="preserve">, split across 10 dog classes namely: </w:t>
      </w:r>
      <w:r w:rsidR="00AD5240">
        <w:t>Appenzeller, Lakeland Terrier, Leonberg, Samoyed, Weimaraner, Yorkshire Terrier, Affenpinscher, Briard, Otterhound, and Schipperke.</w:t>
      </w:r>
      <w:r w:rsidR="0098505D">
        <w:t xml:space="preserve"> Figure 1 shows an example image for each dog class.</w:t>
      </w:r>
      <w:r w:rsidR="00071947">
        <w:t xml:space="preserve"> Figure 1 shows an example image for each dog class in the dataset.</w:t>
      </w:r>
    </w:p>
    <w:p w14:paraId="29521996" w14:textId="77777777" w:rsidR="00FB16C0" w:rsidRDefault="00AA4CE8" w:rsidP="00CD06E5">
      <w:pPr>
        <w:keepNext/>
        <w:spacing w:line="360" w:lineRule="auto"/>
        <w:ind w:firstLine="0"/>
      </w:pPr>
      <w:r>
        <w:rPr>
          <w:noProof/>
        </w:rPr>
        <w:drawing>
          <wp:inline distT="0" distB="0" distL="0" distR="0" wp14:anchorId="23C72F94" wp14:editId="0A56CBB4">
            <wp:extent cx="5943600" cy="2275205"/>
            <wp:effectExtent l="0" t="0" r="0" b="0"/>
            <wp:docPr id="180017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78843" name="Picture 180017884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AFF5" w14:textId="48A47C5D" w:rsidR="00B207F2" w:rsidRDefault="00FB16C0" w:rsidP="00CD06E5">
      <w:pPr>
        <w:pStyle w:val="Caption"/>
        <w:spacing w:line="360" w:lineRule="auto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Dogs dataset with one example image per dog class</w:t>
      </w:r>
    </w:p>
    <w:p w14:paraId="3B2A6C08" w14:textId="3B6B2408" w:rsidR="00FB16C0" w:rsidRDefault="005C0827" w:rsidP="00757901">
      <w:pPr>
        <w:keepNext/>
        <w:spacing w:line="360" w:lineRule="auto"/>
        <w:ind w:firstLine="0"/>
      </w:pPr>
      <w:r>
        <w:tab/>
        <w:t xml:space="preserve">The </w:t>
      </w:r>
      <w:r w:rsidR="0012642E">
        <w:t xml:space="preserve">data is split </w:t>
      </w:r>
      <w:r w:rsidR="00757901">
        <w:t>evenly, average to about 150-160 images per class, with some classes having above average examples such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595972" w14:paraId="38E56162" w14:textId="77777777" w:rsidTr="00595972">
        <w:tc>
          <w:tcPr>
            <w:tcW w:w="1558" w:type="dxa"/>
          </w:tcPr>
          <w:p w14:paraId="0E40BA2E" w14:textId="7D386F78" w:rsidR="00595972" w:rsidRDefault="00595972" w:rsidP="00595972">
            <w:pPr>
              <w:pStyle w:val="NoSpacing"/>
            </w:pPr>
          </w:p>
        </w:tc>
        <w:tc>
          <w:tcPr>
            <w:tcW w:w="1558" w:type="dxa"/>
          </w:tcPr>
          <w:p w14:paraId="64331F3F" w14:textId="58781423" w:rsidR="00595972" w:rsidRPr="00595972" w:rsidRDefault="00595972" w:rsidP="00595972">
            <w:pPr>
              <w:pStyle w:val="NoSpacing"/>
              <w:jc w:val="center"/>
              <w:rPr>
                <w:b/>
                <w:bCs/>
              </w:rPr>
            </w:pPr>
            <w:r w:rsidRPr="00595972">
              <w:rPr>
                <w:b/>
                <w:bCs/>
              </w:rPr>
              <w:t>Appenzeller</w:t>
            </w:r>
          </w:p>
        </w:tc>
        <w:tc>
          <w:tcPr>
            <w:tcW w:w="1558" w:type="dxa"/>
          </w:tcPr>
          <w:p w14:paraId="1842AEFF" w14:textId="77777777" w:rsidR="00595972" w:rsidRPr="00595972" w:rsidRDefault="00595972" w:rsidP="00595972">
            <w:pPr>
              <w:pStyle w:val="NoSpacing"/>
              <w:jc w:val="center"/>
              <w:rPr>
                <w:b/>
                <w:bCs/>
              </w:rPr>
            </w:pPr>
          </w:p>
        </w:tc>
        <w:tc>
          <w:tcPr>
            <w:tcW w:w="1558" w:type="dxa"/>
          </w:tcPr>
          <w:p w14:paraId="514030D2" w14:textId="77777777" w:rsidR="00595972" w:rsidRPr="00595972" w:rsidRDefault="00595972" w:rsidP="00595972">
            <w:pPr>
              <w:pStyle w:val="NoSpacing"/>
              <w:jc w:val="center"/>
              <w:rPr>
                <w:b/>
                <w:bCs/>
              </w:rPr>
            </w:pPr>
          </w:p>
        </w:tc>
        <w:tc>
          <w:tcPr>
            <w:tcW w:w="1559" w:type="dxa"/>
          </w:tcPr>
          <w:p w14:paraId="269DCD5F" w14:textId="77777777" w:rsidR="00595972" w:rsidRPr="00595972" w:rsidRDefault="00595972" w:rsidP="00595972">
            <w:pPr>
              <w:pStyle w:val="NoSpacing"/>
              <w:jc w:val="center"/>
              <w:rPr>
                <w:b/>
                <w:bCs/>
              </w:rPr>
            </w:pPr>
          </w:p>
        </w:tc>
        <w:tc>
          <w:tcPr>
            <w:tcW w:w="1559" w:type="dxa"/>
          </w:tcPr>
          <w:p w14:paraId="0EDC6A44" w14:textId="77777777" w:rsidR="00595972" w:rsidRPr="00595972" w:rsidRDefault="00595972" w:rsidP="00595972">
            <w:pPr>
              <w:pStyle w:val="NoSpacing"/>
              <w:jc w:val="center"/>
              <w:rPr>
                <w:b/>
                <w:bCs/>
              </w:rPr>
            </w:pPr>
          </w:p>
        </w:tc>
      </w:tr>
      <w:tr w:rsidR="00595972" w14:paraId="005E861B" w14:textId="77777777" w:rsidTr="00595972">
        <w:tc>
          <w:tcPr>
            <w:tcW w:w="1558" w:type="dxa"/>
          </w:tcPr>
          <w:p w14:paraId="52D5CCA9" w14:textId="57D47D9A" w:rsidR="00595972" w:rsidRDefault="003D6171" w:rsidP="00595972">
            <w:pPr>
              <w:pStyle w:val="NoSpacing"/>
            </w:pPr>
            <w:r>
              <w:t>I</w:t>
            </w:r>
            <w:r w:rsidR="00595972">
              <w:t>mages</w:t>
            </w:r>
          </w:p>
        </w:tc>
        <w:tc>
          <w:tcPr>
            <w:tcW w:w="1558" w:type="dxa"/>
          </w:tcPr>
          <w:p w14:paraId="6F1943FC" w14:textId="77777777" w:rsidR="00595972" w:rsidRDefault="00595972" w:rsidP="00595972">
            <w:pPr>
              <w:pStyle w:val="NoSpacing"/>
            </w:pPr>
          </w:p>
        </w:tc>
        <w:tc>
          <w:tcPr>
            <w:tcW w:w="1558" w:type="dxa"/>
          </w:tcPr>
          <w:p w14:paraId="37521D86" w14:textId="77777777" w:rsidR="00595972" w:rsidRDefault="00595972" w:rsidP="00595972">
            <w:pPr>
              <w:pStyle w:val="NoSpacing"/>
            </w:pPr>
          </w:p>
        </w:tc>
        <w:tc>
          <w:tcPr>
            <w:tcW w:w="1558" w:type="dxa"/>
          </w:tcPr>
          <w:p w14:paraId="644364A3" w14:textId="77777777" w:rsidR="00595972" w:rsidRDefault="00595972" w:rsidP="00595972">
            <w:pPr>
              <w:pStyle w:val="NoSpacing"/>
            </w:pPr>
          </w:p>
        </w:tc>
        <w:tc>
          <w:tcPr>
            <w:tcW w:w="1559" w:type="dxa"/>
          </w:tcPr>
          <w:p w14:paraId="08789B95" w14:textId="77777777" w:rsidR="00595972" w:rsidRDefault="00595972" w:rsidP="00595972">
            <w:pPr>
              <w:pStyle w:val="NoSpacing"/>
            </w:pPr>
          </w:p>
        </w:tc>
        <w:tc>
          <w:tcPr>
            <w:tcW w:w="1559" w:type="dxa"/>
          </w:tcPr>
          <w:p w14:paraId="15F558DB" w14:textId="77777777" w:rsidR="00595972" w:rsidRDefault="00595972" w:rsidP="00595972">
            <w:pPr>
              <w:pStyle w:val="NoSpacing"/>
            </w:pPr>
          </w:p>
        </w:tc>
      </w:tr>
      <w:tr w:rsidR="00595972" w14:paraId="761CC8E3" w14:textId="77777777" w:rsidTr="00595972">
        <w:tc>
          <w:tcPr>
            <w:tcW w:w="1558" w:type="dxa"/>
          </w:tcPr>
          <w:p w14:paraId="454B644B" w14:textId="77777777" w:rsidR="00595972" w:rsidRDefault="00595972" w:rsidP="00595972">
            <w:pPr>
              <w:pStyle w:val="NoSpacing"/>
            </w:pPr>
          </w:p>
        </w:tc>
        <w:tc>
          <w:tcPr>
            <w:tcW w:w="1558" w:type="dxa"/>
          </w:tcPr>
          <w:p w14:paraId="78536AB5" w14:textId="77777777" w:rsidR="00595972" w:rsidRPr="00595972" w:rsidRDefault="00595972" w:rsidP="00595972">
            <w:pPr>
              <w:pStyle w:val="NoSpacing"/>
              <w:jc w:val="center"/>
              <w:rPr>
                <w:b/>
                <w:bCs/>
              </w:rPr>
            </w:pPr>
          </w:p>
        </w:tc>
        <w:tc>
          <w:tcPr>
            <w:tcW w:w="1558" w:type="dxa"/>
          </w:tcPr>
          <w:p w14:paraId="3331ABB3" w14:textId="77777777" w:rsidR="00595972" w:rsidRPr="00595972" w:rsidRDefault="00595972" w:rsidP="00595972">
            <w:pPr>
              <w:pStyle w:val="NoSpacing"/>
              <w:jc w:val="center"/>
              <w:rPr>
                <w:b/>
                <w:bCs/>
              </w:rPr>
            </w:pPr>
          </w:p>
        </w:tc>
        <w:tc>
          <w:tcPr>
            <w:tcW w:w="1558" w:type="dxa"/>
          </w:tcPr>
          <w:p w14:paraId="1394B4F1" w14:textId="77777777" w:rsidR="00595972" w:rsidRPr="00595972" w:rsidRDefault="00595972" w:rsidP="00595972">
            <w:pPr>
              <w:pStyle w:val="NoSpacing"/>
              <w:jc w:val="center"/>
              <w:rPr>
                <w:b/>
                <w:bCs/>
              </w:rPr>
            </w:pPr>
          </w:p>
        </w:tc>
        <w:tc>
          <w:tcPr>
            <w:tcW w:w="1559" w:type="dxa"/>
          </w:tcPr>
          <w:p w14:paraId="4AEE3CE5" w14:textId="77777777" w:rsidR="00595972" w:rsidRPr="00595972" w:rsidRDefault="00595972" w:rsidP="00595972">
            <w:pPr>
              <w:pStyle w:val="NoSpacing"/>
              <w:jc w:val="center"/>
              <w:rPr>
                <w:b/>
                <w:bCs/>
              </w:rPr>
            </w:pPr>
          </w:p>
        </w:tc>
        <w:tc>
          <w:tcPr>
            <w:tcW w:w="1559" w:type="dxa"/>
          </w:tcPr>
          <w:p w14:paraId="30A2F1A3" w14:textId="77777777" w:rsidR="00595972" w:rsidRPr="00595972" w:rsidRDefault="00595972" w:rsidP="00595972">
            <w:pPr>
              <w:pStyle w:val="NoSpacing"/>
              <w:jc w:val="center"/>
              <w:rPr>
                <w:b/>
                <w:bCs/>
              </w:rPr>
            </w:pPr>
          </w:p>
        </w:tc>
      </w:tr>
      <w:tr w:rsidR="00595972" w14:paraId="4D0481FE" w14:textId="77777777" w:rsidTr="00595972">
        <w:tc>
          <w:tcPr>
            <w:tcW w:w="1558" w:type="dxa"/>
          </w:tcPr>
          <w:p w14:paraId="4953A207" w14:textId="16F5A2FC" w:rsidR="00595972" w:rsidRDefault="003D6171" w:rsidP="00595972">
            <w:pPr>
              <w:pStyle w:val="NoSpacing"/>
            </w:pPr>
            <w:r>
              <w:t>Images</w:t>
            </w:r>
          </w:p>
        </w:tc>
        <w:tc>
          <w:tcPr>
            <w:tcW w:w="1558" w:type="dxa"/>
          </w:tcPr>
          <w:p w14:paraId="287BC03C" w14:textId="77777777" w:rsidR="00595972" w:rsidRDefault="00595972" w:rsidP="00595972">
            <w:pPr>
              <w:pStyle w:val="NoSpacing"/>
            </w:pPr>
          </w:p>
        </w:tc>
        <w:tc>
          <w:tcPr>
            <w:tcW w:w="1558" w:type="dxa"/>
          </w:tcPr>
          <w:p w14:paraId="2E8A8189" w14:textId="77777777" w:rsidR="00595972" w:rsidRDefault="00595972" w:rsidP="00595972">
            <w:pPr>
              <w:pStyle w:val="NoSpacing"/>
            </w:pPr>
          </w:p>
        </w:tc>
        <w:tc>
          <w:tcPr>
            <w:tcW w:w="1558" w:type="dxa"/>
          </w:tcPr>
          <w:p w14:paraId="1298200A" w14:textId="77777777" w:rsidR="00595972" w:rsidRDefault="00595972" w:rsidP="00595972">
            <w:pPr>
              <w:pStyle w:val="NoSpacing"/>
            </w:pPr>
          </w:p>
        </w:tc>
        <w:tc>
          <w:tcPr>
            <w:tcW w:w="1559" w:type="dxa"/>
          </w:tcPr>
          <w:p w14:paraId="7111ED1B" w14:textId="77777777" w:rsidR="00595972" w:rsidRDefault="00595972" w:rsidP="00595972">
            <w:pPr>
              <w:pStyle w:val="NoSpacing"/>
            </w:pPr>
          </w:p>
        </w:tc>
        <w:tc>
          <w:tcPr>
            <w:tcW w:w="1559" w:type="dxa"/>
          </w:tcPr>
          <w:p w14:paraId="57C21DF7" w14:textId="77777777" w:rsidR="00595972" w:rsidRDefault="00595972" w:rsidP="00595972">
            <w:pPr>
              <w:pStyle w:val="NoSpacing"/>
            </w:pPr>
          </w:p>
        </w:tc>
      </w:tr>
    </w:tbl>
    <w:p w14:paraId="14B39983" w14:textId="77777777" w:rsidR="00AF53CB" w:rsidRDefault="00AF53CB" w:rsidP="00757901">
      <w:pPr>
        <w:keepNext/>
        <w:spacing w:line="360" w:lineRule="auto"/>
        <w:ind w:firstLine="0"/>
      </w:pPr>
    </w:p>
    <w:p w14:paraId="6438E16A" w14:textId="06FF7E14" w:rsidR="009D1604" w:rsidRPr="007D4A2B" w:rsidRDefault="003D6E39" w:rsidP="009D1604">
      <w:pPr>
        <w:pStyle w:val="Heading2"/>
      </w:pPr>
      <w:r>
        <w:t>Object Detection</w:t>
      </w:r>
    </w:p>
    <w:p w14:paraId="53C0CB39" w14:textId="4720148B" w:rsidR="009B77AD" w:rsidRDefault="009D1604" w:rsidP="00AA4CE8">
      <w:sdt>
        <w:sdtPr>
          <w:id w:val="-1451078383"/>
          <w:placeholder>
            <w:docPart w:val="C5F01884E6EF2240B8F973E7F37B32FE"/>
          </w:placeholder>
          <w:temporary/>
          <w:showingPlcHdr/>
          <w15:appearance w15:val="hidden"/>
        </w:sdtPr>
        <w:sdtContent>
          <w:r>
            <w:t xml:space="preserve">To add a table of contents (TOC), apply the appropriate heading style to just the heading text at the start of a paragraph and it will show up in your TOC. To do this, select the text for your heading. Then, on the </w:t>
          </w:r>
          <w:r w:rsidRPr="00500997">
            <w:rPr>
              <w:rStyle w:val="Strong"/>
            </w:rPr>
            <w:t>Home</w:t>
          </w:r>
          <w:r>
            <w:t xml:space="preserve"> tab, in the </w:t>
          </w:r>
          <w:r w:rsidRPr="00500997">
            <w:rPr>
              <w:rStyle w:val="Strong"/>
            </w:rPr>
            <w:t>Styles</w:t>
          </w:r>
          <w:r>
            <w:t xml:space="preserve"> gallery, click the style you need.</w:t>
          </w:r>
        </w:sdtContent>
      </w:sdt>
      <w:r>
        <w:t xml:space="preserve"> </w:t>
      </w:r>
    </w:p>
    <w:p w14:paraId="3EE7752D" w14:textId="0DB39DE1" w:rsidR="00FB48A1" w:rsidRPr="007D4A2B" w:rsidRDefault="00FB48A1" w:rsidP="00FB48A1">
      <w:pPr>
        <w:pStyle w:val="Heading1"/>
      </w:pPr>
      <w:r>
        <w:t>Image Classification</w:t>
      </w:r>
      <w:r w:rsidR="00A3415E">
        <w:t xml:space="preserve"> Models</w:t>
      </w:r>
    </w:p>
    <w:p w14:paraId="508711EB" w14:textId="77777777" w:rsidR="00FB48A1" w:rsidRDefault="00FB48A1" w:rsidP="00FB48A1">
      <w:sdt>
        <w:sdtPr>
          <w:id w:val="-570510576"/>
          <w:placeholder>
            <w:docPart w:val="314EDE35D659F04CB24A10374D540563"/>
          </w:placeholder>
          <w:temporary/>
          <w:showingPlcHdr/>
          <w15:appearance w15:val="hidden"/>
        </w:sdtPr>
        <w:sdtContent>
          <w:r>
            <w:t>Heading levels 1-3 get their own paragraph, as shown. Headings 4 and 5 are run-in headings used at the beginning of the paragraph. Include a period at the end of a run-in heading. Double-space all text, including headings. Use descriptive headings to help readers identify sections of your paper.</w:t>
          </w:r>
        </w:sdtContent>
      </w:sdt>
      <w:r>
        <w:t xml:space="preserve"> </w:t>
      </w:r>
    </w:p>
    <w:p w14:paraId="68C744A7" w14:textId="71A11A18" w:rsidR="00FB48A1" w:rsidRPr="007D4A2B" w:rsidRDefault="003E637C" w:rsidP="00FB48A1">
      <w:pPr>
        <w:pStyle w:val="Heading2"/>
      </w:pPr>
      <w:r>
        <w:t>Baseline Architecture</w:t>
      </w:r>
      <w:r w:rsidR="00D30C14">
        <w:t xml:space="preserve"> – ResNet-18</w:t>
      </w:r>
    </w:p>
    <w:p w14:paraId="3FA1A42B" w14:textId="77777777" w:rsidR="00FB48A1" w:rsidRDefault="00FB48A1" w:rsidP="00FB48A1">
      <w:sdt>
        <w:sdtPr>
          <w:id w:val="68466474"/>
          <w:placeholder>
            <w:docPart w:val="42B431467AF0D247A5C86FB4B1874E54"/>
          </w:placeholder>
          <w:temporary/>
          <w:showingPlcHdr/>
          <w15:appearance w15:val="hidden"/>
        </w:sdtPr>
        <w:sdtContent>
          <w:r>
            <w:t xml:space="preserve">To add a table of contents (TOC), apply the appropriate heading style to just the heading text at the start of a paragraph and it will show up in your TOC. To do this, select the text for your heading. Then, on the </w:t>
          </w:r>
          <w:r w:rsidRPr="00500997">
            <w:rPr>
              <w:rStyle w:val="Strong"/>
            </w:rPr>
            <w:t>Home</w:t>
          </w:r>
          <w:r>
            <w:t xml:space="preserve"> tab, in the </w:t>
          </w:r>
          <w:r w:rsidRPr="00500997">
            <w:rPr>
              <w:rStyle w:val="Strong"/>
            </w:rPr>
            <w:t>Styles</w:t>
          </w:r>
          <w:r>
            <w:t xml:space="preserve"> gallery, click the style you need.</w:t>
          </w:r>
        </w:sdtContent>
      </w:sdt>
      <w:r>
        <w:t xml:space="preserve"> </w:t>
      </w:r>
    </w:p>
    <w:p w14:paraId="74B724B8" w14:textId="1F981489" w:rsidR="007D7F02" w:rsidRPr="007D4A2B" w:rsidRDefault="00FB48A1" w:rsidP="007D7F02">
      <w:pPr>
        <w:pStyle w:val="Heading2"/>
      </w:pPr>
      <w:r w:rsidRPr="007D4A2B">
        <w:t xml:space="preserve"> </w:t>
      </w:r>
      <w:r w:rsidR="007D7F02" w:rsidRPr="00D85EA8">
        <w:rPr>
          <w:lang w:val="en-AU"/>
        </w:rPr>
        <w:t>Customised</w:t>
      </w:r>
      <w:r w:rsidR="007D7F02">
        <w:t xml:space="preserve"> Architecture</w:t>
      </w:r>
      <w:r w:rsidR="00A27CA1">
        <w:t xml:space="preserve"> – ResNet-18 with (reduced basic blocks)</w:t>
      </w:r>
    </w:p>
    <w:p w14:paraId="3108A46D" w14:textId="77777777" w:rsidR="007D7F02" w:rsidRDefault="007D7F02" w:rsidP="007D7F02">
      <w:sdt>
        <w:sdtPr>
          <w:id w:val="227813056"/>
          <w:placeholder>
            <w:docPart w:val="A687AFAD58310A4BA5FCBF800BB729C1"/>
          </w:placeholder>
          <w:temporary/>
          <w:showingPlcHdr/>
          <w15:appearance w15:val="hidden"/>
        </w:sdtPr>
        <w:sdtContent>
          <w:r>
            <w:t xml:space="preserve">To add a table of contents (TOC), apply the appropriate heading style to just the heading text at the start of a paragraph and it will show up in your TOC. To do this, select the text for your heading. Then, on the </w:t>
          </w:r>
          <w:r w:rsidRPr="00500997">
            <w:rPr>
              <w:rStyle w:val="Strong"/>
            </w:rPr>
            <w:t>Home</w:t>
          </w:r>
          <w:r>
            <w:t xml:space="preserve"> tab, in the </w:t>
          </w:r>
          <w:r w:rsidRPr="00500997">
            <w:rPr>
              <w:rStyle w:val="Strong"/>
            </w:rPr>
            <w:t>Styles</w:t>
          </w:r>
          <w:r>
            <w:t xml:space="preserve"> gallery, click the style you need.</w:t>
          </w:r>
        </w:sdtContent>
      </w:sdt>
      <w:r>
        <w:t xml:space="preserve"> </w:t>
      </w:r>
    </w:p>
    <w:p w14:paraId="1FDA335B" w14:textId="3398AD8F" w:rsidR="009B77AD" w:rsidRDefault="009B77AD" w:rsidP="007D7F02">
      <w:pPr>
        <w:pStyle w:val="Heading3"/>
      </w:pPr>
    </w:p>
    <w:p w14:paraId="7817CB0B" w14:textId="1947EF9E" w:rsidR="576062CF" w:rsidRDefault="009B77AD" w:rsidP="00FA4C9E">
      <w:pPr>
        <w:pStyle w:val="SectionTitle"/>
      </w:pPr>
      <w:r>
        <w:t>Introduction</w:t>
      </w:r>
      <w:r>
        <w:t xml:space="preserve"> </w:t>
      </w:r>
      <w:r w:rsidR="576062CF" w:rsidRPr="576062CF">
        <w:t xml:space="preserve"> </w:t>
      </w:r>
    </w:p>
    <w:p w14:paraId="43D54D4C" w14:textId="77777777" w:rsidR="576062CF" w:rsidRPr="00530EF3" w:rsidRDefault="00000000" w:rsidP="00530EF3">
      <w:pPr>
        <w:pStyle w:val="References"/>
      </w:pPr>
      <w:sdt>
        <w:sdtPr>
          <w:id w:val="-558623481"/>
          <w:placeholder>
            <w:docPart w:val="DBB6675EE873CE45A6B634E3D4290C4D"/>
          </w:placeholder>
          <w:temporary/>
          <w:showingPlcHdr/>
          <w15:appearance w15:val="hidden"/>
        </w:sdtPr>
        <w:sdtContent>
          <w:r w:rsidR="00FA4C9E">
            <w:t>Last Name, A. B. (Year). Article Title.</w:t>
          </w:r>
        </w:sdtContent>
      </w:sdt>
      <w:r w:rsidR="72E609EB">
        <w:t xml:space="preserve"> </w:t>
      </w:r>
      <w:sdt>
        <w:sdtPr>
          <w:rPr>
            <w:rStyle w:val="Emphasis"/>
          </w:rPr>
          <w:id w:val="-347027231"/>
          <w:placeholder>
            <w:docPart w:val="2494D17EE520DF42802145425BBD9F23"/>
          </w:placeholder>
          <w:showingPlcHdr/>
          <w15:appearance w15:val="hidden"/>
        </w:sdtPr>
        <w:sdtContent>
          <w:r w:rsidR="00530EF3" w:rsidRPr="00530EF3">
            <w:rPr>
              <w:rStyle w:val="Emphasis"/>
            </w:rPr>
            <w:t>Journal Title</w:t>
          </w:r>
        </w:sdtContent>
      </w:sdt>
      <w:sdt>
        <w:sdtPr>
          <w:id w:val="942426849"/>
          <w:placeholder>
            <w:docPart w:val="811E315F5077BD4FAE332CF988DC7DAE"/>
          </w:placeholder>
          <w:showingPlcHdr/>
          <w15:appearance w15:val="hidden"/>
        </w:sdtPr>
        <w:sdtContent>
          <w:r w:rsidR="00530EF3" w:rsidRPr="00530EF3">
            <w:t>, Pages #-#. URL.</w:t>
          </w:r>
        </w:sdtContent>
      </w:sdt>
      <w:r w:rsidR="00530EF3" w:rsidRPr="00530EF3">
        <w:t xml:space="preserve"> </w:t>
      </w:r>
      <w:sdt>
        <w:sdtPr>
          <w:id w:val="494080928"/>
          <w:placeholder>
            <w:docPart w:val="655EA3EAEAFCBE4888951635435EF83C"/>
          </w:placeholder>
          <w:showingPlcHdr/>
          <w15:appearance w15:val="hidden"/>
        </w:sdtPr>
        <w:sdtContent>
          <w:r w:rsidR="00530EF3" w:rsidRPr="72E609EB">
            <w:rPr>
              <w:color w:val="4472C4" w:themeColor="accent1"/>
              <w:u w:val="single"/>
            </w:rPr>
            <w:t>URL</w:t>
          </w:r>
          <w:r w:rsidR="00530EF3">
            <w:t>.</w:t>
          </w:r>
        </w:sdtContent>
      </w:sdt>
    </w:p>
    <w:p w14:paraId="69033074" w14:textId="77777777" w:rsidR="00FA4C9E" w:rsidRPr="00530EF3" w:rsidRDefault="00000000" w:rsidP="00530EF3">
      <w:pPr>
        <w:pStyle w:val="References"/>
      </w:pPr>
      <w:sdt>
        <w:sdtPr>
          <w:id w:val="-935282349"/>
          <w:placeholder>
            <w:docPart w:val="DBDC7661CC88A840BADB90DCADD2EEB2"/>
          </w:placeholder>
          <w:temporary/>
          <w:showingPlcHdr/>
          <w15:appearance w15:val="hidden"/>
        </w:sdtPr>
        <w:sdtContent>
          <w:r w:rsidR="00FA4C9E" w:rsidRPr="00530EF3">
            <w:t>Last Name, C. D. (Year).</w:t>
          </w:r>
        </w:sdtContent>
      </w:sdt>
      <w:r w:rsidR="00FA4C9E" w:rsidRPr="00530EF3">
        <w:t xml:space="preserve"> </w:t>
      </w:r>
      <w:sdt>
        <w:sdtPr>
          <w:rPr>
            <w:rStyle w:val="Emphasis"/>
          </w:rPr>
          <w:id w:val="-1917313746"/>
          <w:placeholder>
            <w:docPart w:val="4183FE29A173A84BBC478549F072BE2B"/>
          </w:placeholder>
          <w:showingPlcHdr/>
          <w15:appearance w15:val="hidden"/>
        </w:sdtPr>
        <w:sdtContent>
          <w:r w:rsidR="00530EF3" w:rsidRPr="00530EF3">
            <w:rPr>
              <w:rStyle w:val="Emphasis"/>
            </w:rPr>
            <w:t>Book Title</w:t>
          </w:r>
        </w:sdtContent>
      </w:sdt>
      <w:sdt>
        <w:sdtPr>
          <w:id w:val="-1149664914"/>
          <w:placeholder>
            <w:docPart w:val="4183FE29A173A84BBC478549F072BE2B"/>
          </w:placeholder>
          <w:showingPlcHdr/>
          <w15:appearance w15:val="hidden"/>
        </w:sdtPr>
        <w:sdtContent>
          <w:r w:rsidR="00530EF3" w:rsidRPr="00530EF3">
            <w:rPr>
              <w:rStyle w:val="Emphasis"/>
            </w:rPr>
            <w:t>Book Title</w:t>
          </w:r>
        </w:sdtContent>
      </w:sdt>
      <w:r w:rsidR="00530EF3" w:rsidRPr="00530EF3">
        <w:t xml:space="preserve"> </w:t>
      </w:r>
      <w:sdt>
        <w:sdtPr>
          <w:id w:val="-1714882694"/>
          <w:placeholder>
            <w:docPart w:val="1E00B8F277F4574987EF3E1E28442AEB"/>
          </w:placeholder>
          <w:showingPlcHdr/>
          <w15:appearance w15:val="hidden"/>
        </w:sdtPr>
        <w:sdtContent>
          <w:r w:rsidR="00530EF3" w:rsidRPr="72E609EB">
            <w:rPr>
              <w:color w:val="4472C4" w:themeColor="accent1"/>
              <w:u w:val="single"/>
            </w:rPr>
            <w:t>URL</w:t>
          </w:r>
          <w:r w:rsidR="00530EF3">
            <w:t>.</w:t>
          </w:r>
        </w:sdtContent>
      </w:sdt>
    </w:p>
    <w:p w14:paraId="3A66B5CC" w14:textId="77777777" w:rsidR="576062CF" w:rsidRDefault="00000000" w:rsidP="00B5233A">
      <w:pPr>
        <w:pStyle w:val="References"/>
      </w:pPr>
      <w:sdt>
        <w:sdtPr>
          <w:id w:val="-1514138040"/>
          <w:placeholder>
            <w:docPart w:val="C93192596586AF4081B90A53E71DA415"/>
          </w:placeholder>
          <w:temporary/>
          <w:showingPlcHdr/>
          <w15:appearance w15:val="hidden"/>
        </w:sdtPr>
        <w:sdtContent>
          <w:r w:rsidR="00FA4C9E">
            <w:t>Last Name, D. E., Last Name, F. G. (Year).</w:t>
          </w:r>
        </w:sdtContent>
      </w:sdt>
      <w:r w:rsidR="72E609EB">
        <w:t xml:space="preserve"> </w:t>
      </w:r>
      <w:sdt>
        <w:sdtPr>
          <w:rPr>
            <w:rStyle w:val="Emphasis"/>
          </w:rPr>
          <w:id w:val="2068904726"/>
          <w:placeholder>
            <w:docPart w:val="BC5FD08E30AB7F44ACC613A5887CC308"/>
          </w:placeholder>
          <w:showingPlcHdr/>
          <w15:appearance w15:val="hidden"/>
        </w:sdtPr>
        <w:sdtContent>
          <w:r w:rsidR="00530EF3" w:rsidRPr="00530EF3">
            <w:rPr>
              <w:rStyle w:val="Emphasis"/>
            </w:rPr>
            <w:t>Report Title</w:t>
          </w:r>
        </w:sdtContent>
      </w:sdt>
      <w:sdt>
        <w:sdtPr>
          <w:id w:val="-375388076"/>
          <w:placeholder>
            <w:docPart w:val="BC5FD08E30AB7F44ACC613A5887CC308"/>
          </w:placeholder>
          <w:showingPlcHdr/>
          <w15:appearance w15:val="hidden"/>
        </w:sdtPr>
        <w:sdtContent>
          <w:r w:rsidR="00530EF3" w:rsidRPr="00530EF3">
            <w:rPr>
              <w:rStyle w:val="Emphasis"/>
            </w:rPr>
            <w:t>Report Title</w:t>
          </w:r>
        </w:sdtContent>
      </w:sdt>
      <w:r w:rsidR="00530EF3">
        <w:t xml:space="preserve"> </w:t>
      </w:r>
      <w:sdt>
        <w:sdtPr>
          <w:id w:val="91210718"/>
          <w:placeholder>
            <w:docPart w:val="71EBA2FA244AFA448AA9F69B21DFE311"/>
          </w:placeholder>
          <w:showingPlcHdr/>
          <w15:appearance w15:val="hidden"/>
        </w:sdtPr>
        <w:sdtContent>
          <w:r w:rsidR="00530EF3" w:rsidRPr="72E609EB">
            <w:rPr>
              <w:color w:val="4472C4" w:themeColor="accent1"/>
              <w:u w:val="single"/>
            </w:rPr>
            <w:t>URL</w:t>
          </w:r>
          <w:r w:rsidR="00530EF3">
            <w:t>.</w:t>
          </w:r>
        </w:sdtContent>
      </w:sdt>
    </w:p>
    <w:p w14:paraId="11591CEB" w14:textId="77777777" w:rsidR="576062CF" w:rsidRDefault="00000000" w:rsidP="00B5233A">
      <w:pPr>
        <w:pStyle w:val="References"/>
      </w:pPr>
      <w:sdt>
        <w:sdtPr>
          <w:id w:val="-1918858365"/>
          <w:placeholder>
            <w:docPart w:val="EC5D435EC48D4D45A594D7C91F64180F"/>
          </w:placeholder>
          <w:temporary/>
          <w:showingPlcHdr/>
          <w15:appearance w15:val="hidden"/>
        </w:sdtPr>
        <w:sdtContent>
          <w:r w:rsidR="00FA4C9E">
            <w:t>Last Name, H. I. (Year, Month Day). Article Title/Headline.</w:t>
          </w:r>
        </w:sdtContent>
      </w:sdt>
      <w:r w:rsidR="72E609EB">
        <w:t xml:space="preserve"> </w:t>
      </w:r>
      <w:sdt>
        <w:sdtPr>
          <w:rPr>
            <w:rStyle w:val="Emphasis"/>
          </w:rPr>
          <w:id w:val="2122564548"/>
          <w:placeholder>
            <w:docPart w:val="48B84AE479CB1744B016B3E80A48A440"/>
          </w:placeholder>
          <w:showingPlcHdr/>
          <w15:appearance w15:val="hidden"/>
        </w:sdtPr>
        <w:sdtContent>
          <w:r w:rsidR="00530EF3" w:rsidRPr="00530EF3">
            <w:rPr>
              <w:rStyle w:val="Emphasis"/>
            </w:rPr>
            <w:t>Periodical.</w:t>
          </w:r>
        </w:sdtContent>
      </w:sdt>
      <w:sdt>
        <w:sdtPr>
          <w:id w:val="-1414775775"/>
          <w:placeholder>
            <w:docPart w:val="48B84AE479CB1744B016B3E80A48A440"/>
          </w:placeholder>
          <w:showingPlcHdr/>
          <w15:appearance w15:val="hidden"/>
        </w:sdtPr>
        <w:sdtContent>
          <w:r w:rsidR="00530EF3" w:rsidRPr="00530EF3">
            <w:rPr>
              <w:rStyle w:val="Emphasis"/>
            </w:rPr>
            <w:t>Periodical.</w:t>
          </w:r>
        </w:sdtContent>
      </w:sdt>
    </w:p>
    <w:p w14:paraId="22B713A1" w14:textId="77777777" w:rsidR="576062CF" w:rsidRDefault="00000000" w:rsidP="00B5233A">
      <w:pPr>
        <w:pStyle w:val="References"/>
      </w:pPr>
      <w:sdt>
        <w:sdtPr>
          <w:id w:val="480818044"/>
          <w:placeholder>
            <w:docPart w:val="0FE22ACB318DCD479D68C0A51189A893"/>
          </w:placeholder>
          <w:temporary/>
          <w:showingPlcHdr/>
          <w15:appearance w15:val="hidden"/>
        </w:sdtPr>
        <w:sdtContent>
          <w:r w:rsidR="00FA4C9E">
            <w:t>Organization Name. (Year, Month Day).</w:t>
          </w:r>
        </w:sdtContent>
      </w:sdt>
      <w:r w:rsidR="00530EF3" w:rsidRPr="00530EF3">
        <w:rPr>
          <w:i/>
          <w:iCs/>
        </w:rPr>
        <w:t xml:space="preserve"> </w:t>
      </w:r>
      <w:sdt>
        <w:sdtPr>
          <w:rPr>
            <w:rStyle w:val="Emphasis"/>
          </w:rPr>
          <w:id w:val="-1496875745"/>
          <w:placeholder>
            <w:docPart w:val="0FC1B3332357DD439A0DA8E7199F49C8"/>
          </w:placeholder>
          <w:showingPlcHdr/>
          <w15:appearance w15:val="hidden"/>
        </w:sdtPr>
        <w:sdtContent>
          <w:r w:rsidR="00530EF3" w:rsidRPr="00530EF3">
            <w:rPr>
              <w:rStyle w:val="Emphasis"/>
            </w:rPr>
            <w:t>Webpage Title.</w:t>
          </w:r>
        </w:sdtContent>
      </w:sdt>
      <w:r w:rsidR="72E609EB" w:rsidRPr="00530EF3">
        <w:rPr>
          <w:rStyle w:val="Emphasis"/>
        </w:rPr>
        <w:t xml:space="preserve"> </w:t>
      </w:r>
      <w:sdt>
        <w:sdtPr>
          <w:id w:val="1546947271"/>
          <w:placeholder>
            <w:docPart w:val="52E0B87E2FD79A4D9DEF93D432D9879F"/>
          </w:placeholder>
          <w:showingPlcHdr/>
          <w15:appearance w15:val="hidden"/>
        </w:sdtPr>
        <w:sdtContent>
          <w:r w:rsidR="00530EF3" w:rsidRPr="72E609EB">
            <w:rPr>
              <w:color w:val="4472C4" w:themeColor="accent1"/>
              <w:u w:val="single"/>
            </w:rPr>
            <w:t>URL</w:t>
          </w:r>
          <w:r w:rsidR="00530EF3">
            <w:t>.</w:t>
          </w:r>
        </w:sdtContent>
      </w:sdt>
    </w:p>
    <w:p w14:paraId="6478BA10" w14:textId="77777777" w:rsidR="576062CF" w:rsidRDefault="576062CF">
      <w:r>
        <w:br w:type="page"/>
      </w:r>
    </w:p>
    <w:p w14:paraId="0686E8F5" w14:textId="77777777" w:rsidR="576062CF" w:rsidRDefault="00000000" w:rsidP="00FA4C9E">
      <w:pPr>
        <w:pStyle w:val="SectionTitle"/>
      </w:pPr>
      <w:sdt>
        <w:sdtPr>
          <w:id w:val="-1427563663"/>
          <w:placeholder>
            <w:docPart w:val="980E2E2B103B2448A7B864FC5DF4B9EE"/>
          </w:placeholder>
          <w:temporary/>
          <w:showingPlcHdr/>
          <w15:appearance w15:val="hidden"/>
        </w:sdtPr>
        <w:sdtContent>
          <w:r w:rsidR="00727711">
            <w:t>Footnotes</w:t>
          </w:r>
        </w:sdtContent>
      </w:sdt>
      <w:r w:rsidR="576062CF" w:rsidRPr="576062CF">
        <w:t xml:space="preserve"> </w:t>
      </w:r>
    </w:p>
    <w:p w14:paraId="00A3BD20" w14:textId="77777777" w:rsidR="576062CF" w:rsidRDefault="00000000" w:rsidP="576062CF">
      <w:sdt>
        <w:sdtPr>
          <w:rPr>
            <w:vertAlign w:val="superscript"/>
          </w:rPr>
          <w:id w:val="1273135872"/>
          <w:placeholder>
            <w:docPart w:val="C7C889E97037444588A709C7FA619E66"/>
          </w:placeholder>
          <w:temporary/>
          <w:showingPlcHdr/>
          <w15:appearance w15:val="hidden"/>
        </w:sdtPr>
        <w:sdtContent>
          <w:r w:rsidR="00FA4C9E" w:rsidRPr="72E609EB">
            <w:rPr>
              <w:vertAlign w:val="superscript"/>
            </w:rPr>
            <w:t>1</w:t>
          </w:r>
          <w:r w:rsidR="00FA4C9E">
            <w:t xml:space="preserve">For APA reports, add footnotes manually on their own page following references. </w:t>
          </w:r>
          <w:r w:rsidR="00FA4C9E" w:rsidRPr="72E609EB">
            <w:rPr>
              <w:u w:val="single"/>
            </w:rPr>
            <w:t>Do not use the</w:t>
          </w:r>
          <w:r w:rsidR="00FA4C9E" w:rsidRPr="72E609EB">
            <w:rPr>
              <w:b/>
              <w:bCs/>
              <w:u w:val="single"/>
            </w:rPr>
            <w:t xml:space="preserve"> Insert</w:t>
          </w:r>
          <w:r w:rsidR="00FA4C9E" w:rsidRPr="72E609EB">
            <w:rPr>
              <w:u w:val="single"/>
            </w:rPr>
            <w:t xml:space="preserve"> </w:t>
          </w:r>
          <w:r w:rsidR="00FA4C9E" w:rsidRPr="72E609EB">
            <w:rPr>
              <w:b/>
              <w:bCs/>
              <w:u w:val="single"/>
            </w:rPr>
            <w:t>Footnotes</w:t>
          </w:r>
          <w:r w:rsidR="00FA4C9E" w:rsidRPr="72E609EB">
            <w:rPr>
              <w:u w:val="single"/>
            </w:rPr>
            <w:t xml:space="preserve"> method on the </w:t>
          </w:r>
          <w:r w:rsidR="00FA4C9E" w:rsidRPr="72E609EB">
            <w:rPr>
              <w:b/>
              <w:bCs/>
              <w:u w:val="single"/>
            </w:rPr>
            <w:t>References</w:t>
          </w:r>
          <w:r w:rsidR="00FA4C9E" w:rsidRPr="72E609EB">
            <w:rPr>
              <w:u w:val="single"/>
            </w:rPr>
            <w:t xml:space="preserve"> tab as they will not be formatted correctly. </w:t>
          </w:r>
          <w:r w:rsidR="00FA4C9E">
            <w:t xml:space="preserve">For APA formatting requirements, it’s easier to type your own footnote references and notes. To format a footnote reference, select the number and then, on the </w:t>
          </w:r>
          <w:r w:rsidR="00FA4C9E" w:rsidRPr="72E609EB">
            <w:rPr>
              <w:b/>
              <w:bCs/>
            </w:rPr>
            <w:t>Home</w:t>
          </w:r>
          <w:r w:rsidR="00FA4C9E">
            <w:t xml:space="preserve"> tab, in the </w:t>
          </w:r>
          <w:r w:rsidR="00FA4C9E" w:rsidRPr="72E609EB">
            <w:rPr>
              <w:b/>
              <w:bCs/>
            </w:rPr>
            <w:t>Styles</w:t>
          </w:r>
          <w:r w:rsidR="00FA4C9E">
            <w:t xml:space="preserve"> gallery, click </w:t>
          </w:r>
          <w:r w:rsidR="00FA4C9E" w:rsidRPr="72E609EB">
            <w:rPr>
              <w:b/>
              <w:bCs/>
            </w:rPr>
            <w:t>Footnote Reference</w:t>
          </w:r>
          <w:r w:rsidR="00FA4C9E">
            <w:t xml:space="preserve">. The body of a footnote, such as this example, uses the </w:t>
          </w:r>
          <w:r w:rsidR="00FA4C9E" w:rsidRPr="72E609EB">
            <w:rPr>
              <w:b/>
              <w:bCs/>
            </w:rPr>
            <w:t>Normal</w:t>
          </w:r>
          <w:r w:rsidR="00FA4C9E">
            <w:t xml:space="preserve"> text style. If you delete this sample footnote, don’t forget to delete its in-text reference at the end of the sample Heading 2 paragraph on the first page of body content in this template.</w:t>
          </w:r>
        </w:sdtContent>
      </w:sdt>
      <w:r w:rsidR="72E609EB">
        <w:t xml:space="preserve"> </w:t>
      </w:r>
    </w:p>
    <w:p w14:paraId="249B17FE" w14:textId="77777777" w:rsidR="576062CF" w:rsidRDefault="576062CF">
      <w:r>
        <w:br w:type="page"/>
      </w:r>
    </w:p>
    <w:p w14:paraId="6CF43AEC" w14:textId="77777777" w:rsidR="576062CF" w:rsidRDefault="00000000" w:rsidP="00FA4C9E">
      <w:pPr>
        <w:pStyle w:val="SectionTitle"/>
      </w:pPr>
      <w:sdt>
        <w:sdtPr>
          <w:id w:val="994682895"/>
          <w:placeholder>
            <w:docPart w:val="79487B156B448545A4892E882C950443"/>
          </w:placeholder>
          <w:temporary/>
          <w:showingPlcHdr/>
          <w15:appearance w15:val="hidden"/>
        </w:sdtPr>
        <w:sdtContent>
          <w:r w:rsidR="00FA4C9E" w:rsidRPr="576062CF">
            <w:t>Tables</w:t>
          </w:r>
        </w:sdtContent>
      </w:sdt>
      <w:r w:rsidR="576062CF" w:rsidRPr="576062CF">
        <w:t xml:space="preserve"> </w:t>
      </w:r>
    </w:p>
    <w:p w14:paraId="7085584B" w14:textId="77777777" w:rsidR="576062CF" w:rsidRDefault="00000000" w:rsidP="00530EF3">
      <w:pPr>
        <w:pStyle w:val="CaptionCallout"/>
      </w:pPr>
      <w:sdt>
        <w:sdtPr>
          <w:id w:val="-1132940838"/>
          <w:placeholder>
            <w:docPart w:val="110698BDC318BF419C382CD30F92B82E"/>
          </w:placeholder>
          <w:temporary/>
          <w:showingPlcHdr/>
          <w15:appearance w15:val="hidden"/>
        </w:sdtPr>
        <w:sdtContent>
          <w:r w:rsidR="00FA4C9E">
            <w:t>Table 1</w:t>
          </w:r>
        </w:sdtContent>
      </w:sdt>
      <w:r w:rsidR="576062CF">
        <w:t xml:space="preserve"> </w:t>
      </w:r>
    </w:p>
    <w:p w14:paraId="469934B3" w14:textId="77777777" w:rsidR="576062CF" w:rsidRPr="00530EF3" w:rsidRDefault="00000000" w:rsidP="00530EF3">
      <w:pPr>
        <w:pStyle w:val="Caption"/>
      </w:pPr>
      <w:sdt>
        <w:sdtPr>
          <w:id w:val="1556357552"/>
          <w:placeholder>
            <w:docPart w:val="4ECFBC82A60180499B9A0A5058BB23FB"/>
          </w:placeholder>
          <w:temporary/>
          <w:showingPlcHdr/>
          <w15:appearance w15:val="hidden"/>
        </w:sdtPr>
        <w:sdtContent>
          <w:r w:rsidR="00FA4C9E" w:rsidRPr="00530EF3">
            <w:t>Table Title</w:t>
          </w:r>
        </w:sdtContent>
      </w:sdt>
      <w:r w:rsidR="00FA4C9E" w:rsidRPr="00530EF3">
        <w:t xml:space="preserve"> </w:t>
      </w:r>
    </w:p>
    <w:tbl>
      <w:tblPr>
        <w:tblW w:w="0" w:type="auto"/>
        <w:tblLayout w:type="fixed"/>
        <w:tblLook w:val="0600" w:firstRow="0" w:lastRow="0" w:firstColumn="0" w:lastColumn="0" w:noHBand="1" w:noVBand="1"/>
        <w:tblDescription w:val="Table"/>
      </w:tblPr>
      <w:tblGrid>
        <w:gridCol w:w="1845"/>
        <w:gridCol w:w="1845"/>
        <w:gridCol w:w="1845"/>
        <w:gridCol w:w="1845"/>
        <w:gridCol w:w="1845"/>
      </w:tblGrid>
      <w:tr w:rsidR="576062CF" w14:paraId="6E8C71D6" w14:textId="77777777" w:rsidTr="00DF3215">
        <w:tc>
          <w:tcPr>
            <w:tcW w:w="1845" w:type="dxa"/>
            <w:tcBorders>
              <w:top w:val="single" w:sz="12" w:space="0" w:color="auto"/>
              <w:bottom w:val="single" w:sz="12" w:space="0" w:color="auto"/>
            </w:tcBorders>
          </w:tcPr>
          <w:p w14:paraId="7E878FD0" w14:textId="77777777" w:rsidR="576062CF" w:rsidRDefault="00000000" w:rsidP="007D4A2B">
            <w:pPr>
              <w:pStyle w:val="NoIndent"/>
            </w:pPr>
            <w:sdt>
              <w:sdtPr>
                <w:id w:val="-140042392"/>
                <w:placeholder>
                  <w:docPart w:val="01BD94434E04F44A80C5275377555515"/>
                </w:placeholder>
                <w:temporary/>
                <w:showingPlcHdr/>
                <w15:appearance w15:val="hidden"/>
              </w:sdtPr>
              <w:sdtContent>
                <w:r w:rsidR="00823731" w:rsidRPr="576062CF">
                  <w:t>Column Head</w:t>
                </w:r>
              </w:sdtContent>
            </w:sdt>
          </w:p>
        </w:tc>
        <w:tc>
          <w:tcPr>
            <w:tcW w:w="1845" w:type="dxa"/>
            <w:tcBorders>
              <w:top w:val="single" w:sz="12" w:space="0" w:color="auto"/>
              <w:bottom w:val="single" w:sz="12" w:space="0" w:color="auto"/>
            </w:tcBorders>
          </w:tcPr>
          <w:p w14:paraId="31A52822" w14:textId="77777777" w:rsidR="576062CF" w:rsidRDefault="00000000" w:rsidP="007D4A2B">
            <w:pPr>
              <w:pStyle w:val="NoIndent"/>
            </w:pPr>
            <w:sdt>
              <w:sdtPr>
                <w:id w:val="1498536787"/>
                <w:placeholder>
                  <w:docPart w:val="ADF5BAB045979C4A88050D82B0D5DF5B"/>
                </w:placeholder>
                <w:temporary/>
                <w:showingPlcHdr/>
                <w15:appearance w15:val="hidden"/>
              </w:sdtPr>
              <w:sdtContent>
                <w:r w:rsidR="00823731" w:rsidRPr="576062CF">
                  <w:t>Column Head</w:t>
                </w:r>
              </w:sdtContent>
            </w:sdt>
          </w:p>
        </w:tc>
        <w:tc>
          <w:tcPr>
            <w:tcW w:w="1845" w:type="dxa"/>
            <w:tcBorders>
              <w:top w:val="single" w:sz="12" w:space="0" w:color="auto"/>
              <w:bottom w:val="single" w:sz="12" w:space="0" w:color="auto"/>
            </w:tcBorders>
          </w:tcPr>
          <w:p w14:paraId="280166B6" w14:textId="77777777" w:rsidR="576062CF" w:rsidRDefault="00000000" w:rsidP="007D4A2B">
            <w:pPr>
              <w:pStyle w:val="NoIndent"/>
            </w:pPr>
            <w:sdt>
              <w:sdtPr>
                <w:id w:val="-1615745668"/>
                <w:placeholder>
                  <w:docPart w:val="FC73D0EADE2BE7479196CE250CE0122B"/>
                </w:placeholder>
                <w:temporary/>
                <w:showingPlcHdr/>
                <w15:appearance w15:val="hidden"/>
              </w:sdtPr>
              <w:sdtContent>
                <w:r w:rsidR="00823731" w:rsidRPr="576062CF">
                  <w:t>Column Head</w:t>
                </w:r>
              </w:sdtContent>
            </w:sdt>
          </w:p>
        </w:tc>
        <w:tc>
          <w:tcPr>
            <w:tcW w:w="1845" w:type="dxa"/>
            <w:tcBorders>
              <w:top w:val="single" w:sz="12" w:space="0" w:color="auto"/>
              <w:bottom w:val="single" w:sz="12" w:space="0" w:color="auto"/>
            </w:tcBorders>
          </w:tcPr>
          <w:p w14:paraId="58CE1D19" w14:textId="77777777" w:rsidR="576062CF" w:rsidRDefault="00000000" w:rsidP="007D4A2B">
            <w:pPr>
              <w:pStyle w:val="NoIndent"/>
            </w:pPr>
            <w:sdt>
              <w:sdtPr>
                <w:id w:val="-1938125083"/>
                <w:placeholder>
                  <w:docPart w:val="B46AD786267ADB40A7C4AB0D8F5307C2"/>
                </w:placeholder>
                <w:temporary/>
                <w:showingPlcHdr/>
                <w15:appearance w15:val="hidden"/>
              </w:sdtPr>
              <w:sdtContent>
                <w:r w:rsidR="00823731" w:rsidRPr="576062CF">
                  <w:t>Column Head</w:t>
                </w:r>
              </w:sdtContent>
            </w:sdt>
          </w:p>
        </w:tc>
        <w:tc>
          <w:tcPr>
            <w:tcW w:w="1845" w:type="dxa"/>
            <w:tcBorders>
              <w:top w:val="single" w:sz="12" w:space="0" w:color="auto"/>
              <w:bottom w:val="single" w:sz="12" w:space="0" w:color="auto"/>
            </w:tcBorders>
          </w:tcPr>
          <w:p w14:paraId="763F1EC5" w14:textId="77777777" w:rsidR="576062CF" w:rsidRDefault="00000000" w:rsidP="007D4A2B">
            <w:pPr>
              <w:pStyle w:val="NoIndent"/>
            </w:pPr>
            <w:sdt>
              <w:sdtPr>
                <w:id w:val="1058903036"/>
                <w:placeholder>
                  <w:docPart w:val="DBA8991A77046C4E934FC07BD7920905"/>
                </w:placeholder>
                <w:temporary/>
                <w:showingPlcHdr/>
                <w15:appearance w15:val="hidden"/>
              </w:sdtPr>
              <w:sdtContent>
                <w:r w:rsidR="00823731" w:rsidRPr="576062CF">
                  <w:t>Column Head</w:t>
                </w:r>
              </w:sdtContent>
            </w:sdt>
          </w:p>
        </w:tc>
      </w:tr>
      <w:tr w:rsidR="576062CF" w14:paraId="00A4425E" w14:textId="77777777" w:rsidTr="00DF3215">
        <w:tc>
          <w:tcPr>
            <w:tcW w:w="1845" w:type="dxa"/>
            <w:tcBorders>
              <w:top w:val="single" w:sz="12" w:space="0" w:color="auto"/>
            </w:tcBorders>
          </w:tcPr>
          <w:p w14:paraId="1CF80BC4" w14:textId="77777777" w:rsidR="576062CF" w:rsidRDefault="00000000" w:rsidP="007D4A2B">
            <w:pPr>
              <w:pStyle w:val="NoIndent"/>
            </w:pPr>
            <w:sdt>
              <w:sdtPr>
                <w:id w:val="-550385774"/>
                <w:placeholder>
                  <w:docPart w:val="DB4A17BCEC82F0459E66B8AE883C1068"/>
                </w:placeholder>
                <w:temporary/>
                <w:showingPlcHdr/>
                <w15:appearance w15:val="hidden"/>
              </w:sdtPr>
              <w:sdtContent>
                <w:r w:rsidR="00823731" w:rsidRPr="576062CF">
                  <w:t>Row Head</w:t>
                </w:r>
              </w:sdtContent>
            </w:sdt>
          </w:p>
        </w:tc>
        <w:tc>
          <w:tcPr>
            <w:tcW w:w="1845" w:type="dxa"/>
            <w:tcBorders>
              <w:top w:val="single" w:sz="12" w:space="0" w:color="auto"/>
            </w:tcBorders>
          </w:tcPr>
          <w:p w14:paraId="72E81CC4" w14:textId="77777777" w:rsidR="576062CF" w:rsidRDefault="00000000" w:rsidP="007D4A2B">
            <w:pPr>
              <w:pStyle w:val="NoIndent"/>
            </w:pPr>
            <w:sdt>
              <w:sdtPr>
                <w:id w:val="913054159"/>
                <w:placeholder>
                  <w:docPart w:val="3EA23361DF48FE43B64AC3955FCCE215"/>
                </w:placeholder>
                <w:temporary/>
                <w:showingPlcHdr/>
                <w15:appearance w15:val="hidden"/>
              </w:sdtPr>
              <w:sdtContent>
                <w:r w:rsidR="00823731">
                  <w:t>123</w:t>
                </w:r>
              </w:sdtContent>
            </w:sdt>
          </w:p>
        </w:tc>
        <w:tc>
          <w:tcPr>
            <w:tcW w:w="1845" w:type="dxa"/>
            <w:tcBorders>
              <w:top w:val="single" w:sz="12" w:space="0" w:color="auto"/>
            </w:tcBorders>
          </w:tcPr>
          <w:p w14:paraId="4DA47EBE" w14:textId="77777777" w:rsidR="576062CF" w:rsidRDefault="00000000" w:rsidP="007D4A2B">
            <w:pPr>
              <w:pStyle w:val="NoIndent"/>
            </w:pPr>
            <w:sdt>
              <w:sdtPr>
                <w:id w:val="1058124394"/>
                <w:placeholder>
                  <w:docPart w:val="F237262273483A46A85F6105E087B55F"/>
                </w:placeholder>
                <w:temporary/>
                <w:showingPlcHdr/>
                <w15:appearance w15:val="hidden"/>
              </w:sdtPr>
              <w:sdtContent>
                <w:r w:rsidR="00823731">
                  <w:t>123</w:t>
                </w:r>
              </w:sdtContent>
            </w:sdt>
          </w:p>
        </w:tc>
        <w:tc>
          <w:tcPr>
            <w:tcW w:w="1845" w:type="dxa"/>
            <w:tcBorders>
              <w:top w:val="single" w:sz="12" w:space="0" w:color="auto"/>
            </w:tcBorders>
          </w:tcPr>
          <w:p w14:paraId="3A9F1C4F" w14:textId="77777777" w:rsidR="576062CF" w:rsidRDefault="00000000" w:rsidP="007D4A2B">
            <w:pPr>
              <w:pStyle w:val="NoIndent"/>
            </w:pPr>
            <w:sdt>
              <w:sdtPr>
                <w:id w:val="703761216"/>
                <w:placeholder>
                  <w:docPart w:val="E7D0214B4A247648BA94D131B90A4415"/>
                </w:placeholder>
                <w:temporary/>
                <w:showingPlcHdr/>
                <w15:appearance w15:val="hidden"/>
              </w:sdtPr>
              <w:sdtContent>
                <w:r w:rsidR="00823731">
                  <w:t>123</w:t>
                </w:r>
              </w:sdtContent>
            </w:sdt>
          </w:p>
        </w:tc>
        <w:tc>
          <w:tcPr>
            <w:tcW w:w="1845" w:type="dxa"/>
            <w:tcBorders>
              <w:top w:val="single" w:sz="12" w:space="0" w:color="auto"/>
            </w:tcBorders>
          </w:tcPr>
          <w:p w14:paraId="050DE203" w14:textId="77777777" w:rsidR="576062CF" w:rsidRDefault="00000000" w:rsidP="007D4A2B">
            <w:pPr>
              <w:pStyle w:val="NoIndent"/>
            </w:pPr>
            <w:sdt>
              <w:sdtPr>
                <w:id w:val="1310136087"/>
                <w:placeholder>
                  <w:docPart w:val="DA14C021D6431C48B009B16C957C99EF"/>
                </w:placeholder>
                <w:temporary/>
                <w:showingPlcHdr/>
                <w15:appearance w15:val="hidden"/>
              </w:sdtPr>
              <w:sdtContent>
                <w:r w:rsidR="00823731">
                  <w:t>123</w:t>
                </w:r>
              </w:sdtContent>
            </w:sdt>
          </w:p>
        </w:tc>
      </w:tr>
      <w:tr w:rsidR="576062CF" w14:paraId="387F62E6" w14:textId="77777777" w:rsidTr="00DF3215">
        <w:tc>
          <w:tcPr>
            <w:tcW w:w="1845" w:type="dxa"/>
          </w:tcPr>
          <w:p w14:paraId="3892C93F" w14:textId="77777777" w:rsidR="576062CF" w:rsidRDefault="00000000" w:rsidP="007D4A2B">
            <w:pPr>
              <w:pStyle w:val="NoIndent"/>
            </w:pPr>
            <w:sdt>
              <w:sdtPr>
                <w:id w:val="225491631"/>
                <w:placeholder>
                  <w:docPart w:val="B9F92BB9A9EC2440B53526921F4D6668"/>
                </w:placeholder>
                <w:temporary/>
                <w:showingPlcHdr/>
                <w15:appearance w15:val="hidden"/>
              </w:sdtPr>
              <w:sdtContent>
                <w:r w:rsidR="00823731" w:rsidRPr="576062CF">
                  <w:t>Row Head</w:t>
                </w:r>
              </w:sdtContent>
            </w:sdt>
          </w:p>
        </w:tc>
        <w:tc>
          <w:tcPr>
            <w:tcW w:w="1845" w:type="dxa"/>
          </w:tcPr>
          <w:p w14:paraId="723F3919" w14:textId="77777777" w:rsidR="576062CF" w:rsidRDefault="00000000" w:rsidP="007D4A2B">
            <w:pPr>
              <w:pStyle w:val="NoIndent"/>
            </w:pPr>
            <w:sdt>
              <w:sdtPr>
                <w:id w:val="639302666"/>
                <w:placeholder>
                  <w:docPart w:val="8778CA5618921043BE0C8818F4F1F217"/>
                </w:placeholder>
                <w:temporary/>
                <w:showingPlcHdr/>
                <w15:appearance w15:val="hidden"/>
              </w:sdtPr>
              <w:sdtContent>
                <w:r w:rsidR="00823731">
                  <w:t>456</w:t>
                </w:r>
              </w:sdtContent>
            </w:sdt>
          </w:p>
        </w:tc>
        <w:tc>
          <w:tcPr>
            <w:tcW w:w="1845" w:type="dxa"/>
          </w:tcPr>
          <w:p w14:paraId="7E7E56C2" w14:textId="77777777" w:rsidR="576062CF" w:rsidRDefault="00000000" w:rsidP="007D4A2B">
            <w:pPr>
              <w:pStyle w:val="NoIndent"/>
            </w:pPr>
            <w:sdt>
              <w:sdtPr>
                <w:id w:val="894621371"/>
                <w:placeholder>
                  <w:docPart w:val="C9C32FF8F2B4C143A420972A121181E6"/>
                </w:placeholder>
                <w:temporary/>
                <w:showingPlcHdr/>
                <w15:appearance w15:val="hidden"/>
              </w:sdtPr>
              <w:sdtContent>
                <w:r w:rsidR="00823731">
                  <w:t>456</w:t>
                </w:r>
              </w:sdtContent>
            </w:sdt>
          </w:p>
        </w:tc>
        <w:tc>
          <w:tcPr>
            <w:tcW w:w="1845" w:type="dxa"/>
          </w:tcPr>
          <w:p w14:paraId="4FD35938" w14:textId="77777777" w:rsidR="576062CF" w:rsidRDefault="00000000" w:rsidP="007D4A2B">
            <w:pPr>
              <w:pStyle w:val="NoIndent"/>
            </w:pPr>
            <w:sdt>
              <w:sdtPr>
                <w:id w:val="126904150"/>
                <w:placeholder>
                  <w:docPart w:val="CC01A856AA3EE344B3EEEA8FDD2ADE9C"/>
                </w:placeholder>
                <w:temporary/>
                <w:showingPlcHdr/>
                <w15:appearance w15:val="hidden"/>
              </w:sdtPr>
              <w:sdtContent>
                <w:r w:rsidR="00823731">
                  <w:t>456</w:t>
                </w:r>
              </w:sdtContent>
            </w:sdt>
          </w:p>
        </w:tc>
        <w:tc>
          <w:tcPr>
            <w:tcW w:w="1845" w:type="dxa"/>
          </w:tcPr>
          <w:p w14:paraId="7A12A636" w14:textId="77777777" w:rsidR="576062CF" w:rsidRDefault="00000000" w:rsidP="007D4A2B">
            <w:pPr>
              <w:pStyle w:val="NoIndent"/>
            </w:pPr>
            <w:sdt>
              <w:sdtPr>
                <w:id w:val="1650781442"/>
                <w:placeholder>
                  <w:docPart w:val="A662A8E8CF544649BEF68187DFFF34C9"/>
                </w:placeholder>
                <w:temporary/>
                <w:showingPlcHdr/>
                <w15:appearance w15:val="hidden"/>
              </w:sdtPr>
              <w:sdtContent>
                <w:r w:rsidR="00823731">
                  <w:t>456</w:t>
                </w:r>
              </w:sdtContent>
            </w:sdt>
          </w:p>
        </w:tc>
      </w:tr>
      <w:tr w:rsidR="576062CF" w14:paraId="30EF53BB" w14:textId="77777777" w:rsidTr="00DF3215">
        <w:tc>
          <w:tcPr>
            <w:tcW w:w="1845" w:type="dxa"/>
          </w:tcPr>
          <w:p w14:paraId="0A01E002" w14:textId="77777777" w:rsidR="576062CF" w:rsidRDefault="00000000" w:rsidP="007D4A2B">
            <w:pPr>
              <w:pStyle w:val="NoIndent"/>
            </w:pPr>
            <w:sdt>
              <w:sdtPr>
                <w:id w:val="-1320881899"/>
                <w:placeholder>
                  <w:docPart w:val="E4E7B0EC981CF948B84F654C77FBBAF2"/>
                </w:placeholder>
                <w:temporary/>
                <w:showingPlcHdr/>
                <w15:appearance w15:val="hidden"/>
              </w:sdtPr>
              <w:sdtContent>
                <w:r w:rsidR="00823731" w:rsidRPr="576062CF">
                  <w:t>Row Head</w:t>
                </w:r>
              </w:sdtContent>
            </w:sdt>
          </w:p>
        </w:tc>
        <w:tc>
          <w:tcPr>
            <w:tcW w:w="1845" w:type="dxa"/>
          </w:tcPr>
          <w:p w14:paraId="04FB6706" w14:textId="77777777" w:rsidR="576062CF" w:rsidRDefault="00000000" w:rsidP="007D4A2B">
            <w:pPr>
              <w:pStyle w:val="NoIndent"/>
            </w:pPr>
            <w:sdt>
              <w:sdtPr>
                <w:id w:val="-1176963747"/>
                <w:placeholder>
                  <w:docPart w:val="E266B3DBE76D2B4EBC88DAB46248ABD7"/>
                </w:placeholder>
                <w:temporary/>
                <w:showingPlcHdr/>
                <w15:appearance w15:val="hidden"/>
              </w:sdtPr>
              <w:sdtContent>
                <w:r w:rsidR="00823731">
                  <w:t>789</w:t>
                </w:r>
              </w:sdtContent>
            </w:sdt>
          </w:p>
        </w:tc>
        <w:tc>
          <w:tcPr>
            <w:tcW w:w="1845" w:type="dxa"/>
          </w:tcPr>
          <w:p w14:paraId="3BAC10CB" w14:textId="77777777" w:rsidR="576062CF" w:rsidRDefault="00000000" w:rsidP="007D4A2B">
            <w:pPr>
              <w:pStyle w:val="NoIndent"/>
            </w:pPr>
            <w:sdt>
              <w:sdtPr>
                <w:id w:val="1320927477"/>
                <w:placeholder>
                  <w:docPart w:val="54E27244A4DB654D992AFF6DE238423A"/>
                </w:placeholder>
                <w:temporary/>
                <w:showingPlcHdr/>
                <w15:appearance w15:val="hidden"/>
              </w:sdtPr>
              <w:sdtContent>
                <w:r w:rsidR="00823731">
                  <w:t>789</w:t>
                </w:r>
              </w:sdtContent>
            </w:sdt>
          </w:p>
        </w:tc>
        <w:tc>
          <w:tcPr>
            <w:tcW w:w="1845" w:type="dxa"/>
          </w:tcPr>
          <w:p w14:paraId="530D1DC0" w14:textId="77777777" w:rsidR="576062CF" w:rsidRDefault="00000000" w:rsidP="007D4A2B">
            <w:pPr>
              <w:pStyle w:val="NoIndent"/>
            </w:pPr>
            <w:sdt>
              <w:sdtPr>
                <w:id w:val="1859227372"/>
                <w:placeholder>
                  <w:docPart w:val="B6A76BC6405C4840AA028E4975676A35"/>
                </w:placeholder>
                <w:temporary/>
                <w:showingPlcHdr/>
                <w15:appearance w15:val="hidden"/>
              </w:sdtPr>
              <w:sdtContent>
                <w:r w:rsidR="00823731">
                  <w:t>789</w:t>
                </w:r>
              </w:sdtContent>
            </w:sdt>
          </w:p>
        </w:tc>
        <w:tc>
          <w:tcPr>
            <w:tcW w:w="1845" w:type="dxa"/>
          </w:tcPr>
          <w:p w14:paraId="393B3F11" w14:textId="77777777" w:rsidR="576062CF" w:rsidRDefault="00000000" w:rsidP="007D4A2B">
            <w:pPr>
              <w:pStyle w:val="NoIndent"/>
            </w:pPr>
            <w:sdt>
              <w:sdtPr>
                <w:id w:val="-1366515644"/>
                <w:placeholder>
                  <w:docPart w:val="8453CE12199C1045A5EFD58E8589405F"/>
                </w:placeholder>
                <w:temporary/>
                <w:showingPlcHdr/>
                <w15:appearance w15:val="hidden"/>
              </w:sdtPr>
              <w:sdtContent>
                <w:r w:rsidR="00823731">
                  <w:t>789</w:t>
                </w:r>
              </w:sdtContent>
            </w:sdt>
          </w:p>
        </w:tc>
      </w:tr>
      <w:tr w:rsidR="576062CF" w14:paraId="3E2FBFB9" w14:textId="77777777" w:rsidTr="00DF3215">
        <w:tc>
          <w:tcPr>
            <w:tcW w:w="1845" w:type="dxa"/>
          </w:tcPr>
          <w:p w14:paraId="686BFDA1" w14:textId="77777777" w:rsidR="576062CF" w:rsidRDefault="00000000" w:rsidP="007D4A2B">
            <w:pPr>
              <w:pStyle w:val="NoIndent"/>
            </w:pPr>
            <w:sdt>
              <w:sdtPr>
                <w:id w:val="1115644317"/>
                <w:placeholder>
                  <w:docPart w:val="71B7FF8236295A4AB0355950354B412C"/>
                </w:placeholder>
                <w:temporary/>
                <w:showingPlcHdr/>
                <w15:appearance w15:val="hidden"/>
              </w:sdtPr>
              <w:sdtContent>
                <w:r w:rsidR="00823731" w:rsidRPr="576062CF">
                  <w:t>Row Head</w:t>
                </w:r>
              </w:sdtContent>
            </w:sdt>
          </w:p>
        </w:tc>
        <w:tc>
          <w:tcPr>
            <w:tcW w:w="1845" w:type="dxa"/>
          </w:tcPr>
          <w:p w14:paraId="11EDFB62" w14:textId="77777777" w:rsidR="576062CF" w:rsidRDefault="00000000" w:rsidP="007D4A2B">
            <w:pPr>
              <w:pStyle w:val="NoIndent"/>
            </w:pPr>
            <w:sdt>
              <w:sdtPr>
                <w:id w:val="1649245883"/>
                <w:placeholder>
                  <w:docPart w:val="35D237B1C956134B876213AE4D0F4C20"/>
                </w:placeholder>
                <w:temporary/>
                <w:showingPlcHdr/>
                <w15:appearance w15:val="hidden"/>
              </w:sdtPr>
              <w:sdtContent>
                <w:r w:rsidR="00823731">
                  <w:t>123</w:t>
                </w:r>
              </w:sdtContent>
            </w:sdt>
          </w:p>
        </w:tc>
        <w:tc>
          <w:tcPr>
            <w:tcW w:w="1845" w:type="dxa"/>
          </w:tcPr>
          <w:p w14:paraId="71D195AC" w14:textId="77777777" w:rsidR="576062CF" w:rsidRDefault="00000000" w:rsidP="007D4A2B">
            <w:pPr>
              <w:pStyle w:val="NoIndent"/>
            </w:pPr>
            <w:sdt>
              <w:sdtPr>
                <w:id w:val="-1790052209"/>
                <w:placeholder>
                  <w:docPart w:val="A989D5E900615E4CA0C74905F14C54C0"/>
                </w:placeholder>
                <w:temporary/>
                <w:showingPlcHdr/>
                <w15:appearance w15:val="hidden"/>
              </w:sdtPr>
              <w:sdtContent>
                <w:r w:rsidR="00823731">
                  <w:t>123</w:t>
                </w:r>
              </w:sdtContent>
            </w:sdt>
          </w:p>
        </w:tc>
        <w:tc>
          <w:tcPr>
            <w:tcW w:w="1845" w:type="dxa"/>
          </w:tcPr>
          <w:p w14:paraId="1067D4BC" w14:textId="77777777" w:rsidR="576062CF" w:rsidRDefault="00000000" w:rsidP="007D4A2B">
            <w:pPr>
              <w:pStyle w:val="NoIndent"/>
            </w:pPr>
            <w:sdt>
              <w:sdtPr>
                <w:id w:val="-258451729"/>
                <w:placeholder>
                  <w:docPart w:val="2BC4F5913929F54BA8F84848AC4B137E"/>
                </w:placeholder>
                <w:temporary/>
                <w:showingPlcHdr/>
                <w15:appearance w15:val="hidden"/>
              </w:sdtPr>
              <w:sdtContent>
                <w:r w:rsidR="00823731">
                  <w:t>123</w:t>
                </w:r>
              </w:sdtContent>
            </w:sdt>
          </w:p>
        </w:tc>
        <w:tc>
          <w:tcPr>
            <w:tcW w:w="1845" w:type="dxa"/>
          </w:tcPr>
          <w:p w14:paraId="7A58DD53" w14:textId="77777777" w:rsidR="576062CF" w:rsidRDefault="00000000" w:rsidP="007D4A2B">
            <w:pPr>
              <w:pStyle w:val="NoIndent"/>
            </w:pPr>
            <w:sdt>
              <w:sdtPr>
                <w:id w:val="-1971130916"/>
                <w:placeholder>
                  <w:docPart w:val="BD78C1EDCD6104479999E57B0DF3B61F"/>
                </w:placeholder>
                <w:temporary/>
                <w:showingPlcHdr/>
                <w15:appearance w15:val="hidden"/>
              </w:sdtPr>
              <w:sdtContent>
                <w:r w:rsidR="00823731">
                  <w:t>123</w:t>
                </w:r>
              </w:sdtContent>
            </w:sdt>
          </w:p>
        </w:tc>
      </w:tr>
      <w:tr w:rsidR="576062CF" w14:paraId="3340DF43" w14:textId="77777777" w:rsidTr="00DF3215">
        <w:tc>
          <w:tcPr>
            <w:tcW w:w="1845" w:type="dxa"/>
          </w:tcPr>
          <w:p w14:paraId="48DAFEBD" w14:textId="77777777" w:rsidR="576062CF" w:rsidRDefault="00000000" w:rsidP="007D4A2B">
            <w:pPr>
              <w:pStyle w:val="NoIndent"/>
            </w:pPr>
            <w:sdt>
              <w:sdtPr>
                <w:id w:val="-154917051"/>
                <w:placeholder>
                  <w:docPart w:val="1A836ED54960674EA46E5A28E2D8BD0A"/>
                </w:placeholder>
                <w:temporary/>
                <w:showingPlcHdr/>
                <w15:appearance w15:val="hidden"/>
              </w:sdtPr>
              <w:sdtContent>
                <w:r w:rsidR="00823731" w:rsidRPr="576062CF">
                  <w:t>Row Head</w:t>
                </w:r>
              </w:sdtContent>
            </w:sdt>
          </w:p>
        </w:tc>
        <w:tc>
          <w:tcPr>
            <w:tcW w:w="1845" w:type="dxa"/>
          </w:tcPr>
          <w:p w14:paraId="146B6D08" w14:textId="77777777" w:rsidR="576062CF" w:rsidRDefault="00000000" w:rsidP="007D4A2B">
            <w:pPr>
              <w:pStyle w:val="NoIndent"/>
            </w:pPr>
            <w:sdt>
              <w:sdtPr>
                <w:id w:val="17814884"/>
                <w:placeholder>
                  <w:docPart w:val="8D0B5F14D9F2014DA0E18DED344F9F72"/>
                </w:placeholder>
                <w:temporary/>
                <w:showingPlcHdr/>
                <w15:appearance w15:val="hidden"/>
              </w:sdtPr>
              <w:sdtContent>
                <w:r w:rsidR="00823731">
                  <w:t>456</w:t>
                </w:r>
              </w:sdtContent>
            </w:sdt>
          </w:p>
        </w:tc>
        <w:tc>
          <w:tcPr>
            <w:tcW w:w="1845" w:type="dxa"/>
          </w:tcPr>
          <w:p w14:paraId="7842939C" w14:textId="77777777" w:rsidR="576062CF" w:rsidRDefault="00000000" w:rsidP="007D4A2B">
            <w:pPr>
              <w:pStyle w:val="NoIndent"/>
            </w:pPr>
            <w:sdt>
              <w:sdtPr>
                <w:id w:val="-1479841069"/>
                <w:placeholder>
                  <w:docPart w:val="0865E90141DE1A4F931C911891280BBD"/>
                </w:placeholder>
                <w:temporary/>
                <w:showingPlcHdr/>
                <w15:appearance w15:val="hidden"/>
              </w:sdtPr>
              <w:sdtContent>
                <w:r w:rsidR="00823731">
                  <w:t>456</w:t>
                </w:r>
              </w:sdtContent>
            </w:sdt>
          </w:p>
        </w:tc>
        <w:tc>
          <w:tcPr>
            <w:tcW w:w="1845" w:type="dxa"/>
          </w:tcPr>
          <w:p w14:paraId="2D25C15B" w14:textId="77777777" w:rsidR="576062CF" w:rsidRDefault="00000000" w:rsidP="007D4A2B">
            <w:pPr>
              <w:pStyle w:val="NoIndent"/>
            </w:pPr>
            <w:sdt>
              <w:sdtPr>
                <w:id w:val="1543251790"/>
                <w:placeholder>
                  <w:docPart w:val="BB6D24A94C681746A957AC3C992CB5DD"/>
                </w:placeholder>
                <w:temporary/>
                <w:showingPlcHdr/>
                <w15:appearance w15:val="hidden"/>
              </w:sdtPr>
              <w:sdtContent>
                <w:r w:rsidR="00823731">
                  <w:t>456</w:t>
                </w:r>
              </w:sdtContent>
            </w:sdt>
          </w:p>
        </w:tc>
        <w:tc>
          <w:tcPr>
            <w:tcW w:w="1845" w:type="dxa"/>
          </w:tcPr>
          <w:p w14:paraId="1C77994D" w14:textId="77777777" w:rsidR="576062CF" w:rsidRDefault="00000000" w:rsidP="007D4A2B">
            <w:pPr>
              <w:pStyle w:val="NoIndent"/>
            </w:pPr>
            <w:sdt>
              <w:sdtPr>
                <w:id w:val="-1270148822"/>
                <w:placeholder>
                  <w:docPart w:val="E44C7EBE8683B24C993C7A1860959E69"/>
                </w:placeholder>
                <w:temporary/>
                <w:showingPlcHdr/>
                <w15:appearance w15:val="hidden"/>
              </w:sdtPr>
              <w:sdtContent>
                <w:r w:rsidR="00823731">
                  <w:t>456</w:t>
                </w:r>
              </w:sdtContent>
            </w:sdt>
          </w:p>
        </w:tc>
      </w:tr>
      <w:tr w:rsidR="576062CF" w14:paraId="08C05FE4" w14:textId="77777777" w:rsidTr="00DF3215">
        <w:tc>
          <w:tcPr>
            <w:tcW w:w="1845" w:type="dxa"/>
            <w:tcBorders>
              <w:bottom w:val="single" w:sz="12" w:space="0" w:color="auto"/>
            </w:tcBorders>
          </w:tcPr>
          <w:p w14:paraId="5AC1E155" w14:textId="77777777" w:rsidR="576062CF" w:rsidRDefault="00000000" w:rsidP="007D4A2B">
            <w:pPr>
              <w:pStyle w:val="NoIndent"/>
            </w:pPr>
            <w:sdt>
              <w:sdtPr>
                <w:id w:val="1339804760"/>
                <w:placeholder>
                  <w:docPart w:val="36E2E85E41DB084F8819365A1D7E23F9"/>
                </w:placeholder>
                <w:temporary/>
                <w:showingPlcHdr/>
                <w15:appearance w15:val="hidden"/>
              </w:sdtPr>
              <w:sdtContent>
                <w:r w:rsidR="00823731" w:rsidRPr="576062CF">
                  <w:t>Row Head</w:t>
                </w:r>
              </w:sdtContent>
            </w:sdt>
          </w:p>
        </w:tc>
        <w:tc>
          <w:tcPr>
            <w:tcW w:w="1845" w:type="dxa"/>
            <w:tcBorders>
              <w:bottom w:val="single" w:sz="12" w:space="0" w:color="auto"/>
            </w:tcBorders>
          </w:tcPr>
          <w:p w14:paraId="5AEE6B78" w14:textId="77777777" w:rsidR="576062CF" w:rsidRDefault="00000000" w:rsidP="007D4A2B">
            <w:pPr>
              <w:pStyle w:val="NoIndent"/>
            </w:pPr>
            <w:sdt>
              <w:sdtPr>
                <w:id w:val="344986237"/>
                <w:placeholder>
                  <w:docPart w:val="1CEF2801FCF9C74DAB991FD3FA49E90B"/>
                </w:placeholder>
                <w:temporary/>
                <w:showingPlcHdr/>
                <w15:appearance w15:val="hidden"/>
              </w:sdtPr>
              <w:sdtContent>
                <w:r w:rsidR="00823731">
                  <w:t>789</w:t>
                </w:r>
              </w:sdtContent>
            </w:sdt>
          </w:p>
        </w:tc>
        <w:tc>
          <w:tcPr>
            <w:tcW w:w="1845" w:type="dxa"/>
            <w:tcBorders>
              <w:bottom w:val="single" w:sz="12" w:space="0" w:color="auto"/>
            </w:tcBorders>
          </w:tcPr>
          <w:p w14:paraId="079DC286" w14:textId="77777777" w:rsidR="576062CF" w:rsidRDefault="00000000" w:rsidP="007D4A2B">
            <w:pPr>
              <w:pStyle w:val="NoIndent"/>
            </w:pPr>
            <w:sdt>
              <w:sdtPr>
                <w:id w:val="-762455871"/>
                <w:placeholder>
                  <w:docPart w:val="4466607F8832F745A9ACF11E02DE65CE"/>
                </w:placeholder>
                <w:temporary/>
                <w:showingPlcHdr/>
                <w15:appearance w15:val="hidden"/>
              </w:sdtPr>
              <w:sdtContent>
                <w:r w:rsidR="00823731">
                  <w:t>789</w:t>
                </w:r>
              </w:sdtContent>
            </w:sdt>
          </w:p>
        </w:tc>
        <w:tc>
          <w:tcPr>
            <w:tcW w:w="1845" w:type="dxa"/>
            <w:tcBorders>
              <w:bottom w:val="single" w:sz="12" w:space="0" w:color="auto"/>
            </w:tcBorders>
          </w:tcPr>
          <w:p w14:paraId="4A3C3FAF" w14:textId="77777777" w:rsidR="576062CF" w:rsidRDefault="00000000" w:rsidP="007D4A2B">
            <w:pPr>
              <w:pStyle w:val="NoIndent"/>
            </w:pPr>
            <w:sdt>
              <w:sdtPr>
                <w:id w:val="1208213714"/>
                <w:placeholder>
                  <w:docPart w:val="953D7D603DE195428474D44B36E00577"/>
                </w:placeholder>
                <w:temporary/>
                <w:showingPlcHdr/>
                <w15:appearance w15:val="hidden"/>
              </w:sdtPr>
              <w:sdtContent>
                <w:r w:rsidR="00823731">
                  <w:t>789</w:t>
                </w:r>
              </w:sdtContent>
            </w:sdt>
          </w:p>
        </w:tc>
        <w:tc>
          <w:tcPr>
            <w:tcW w:w="1845" w:type="dxa"/>
            <w:tcBorders>
              <w:bottom w:val="single" w:sz="12" w:space="0" w:color="auto"/>
            </w:tcBorders>
          </w:tcPr>
          <w:p w14:paraId="0463EE7A" w14:textId="77777777" w:rsidR="576062CF" w:rsidRDefault="00000000" w:rsidP="007D4A2B">
            <w:pPr>
              <w:pStyle w:val="NoIndent"/>
            </w:pPr>
            <w:sdt>
              <w:sdtPr>
                <w:id w:val="420154058"/>
                <w:placeholder>
                  <w:docPart w:val="7A73336329402D47A30F1F78EB2AA741"/>
                </w:placeholder>
                <w:temporary/>
                <w:showingPlcHdr/>
                <w15:appearance w15:val="hidden"/>
              </w:sdtPr>
              <w:sdtContent>
                <w:r w:rsidR="00823731">
                  <w:t>789</w:t>
                </w:r>
              </w:sdtContent>
            </w:sdt>
          </w:p>
        </w:tc>
      </w:tr>
    </w:tbl>
    <w:p w14:paraId="572B6FB0" w14:textId="77777777" w:rsidR="00DF3215" w:rsidRDefault="00DF3215" w:rsidP="00DF3215">
      <w:pPr>
        <w:rPr>
          <w:rStyle w:val="Emphasis"/>
          <w:rFonts w:ascii="Calibri" w:eastAsia="Calibri" w:hAnsi="Calibri" w:cs="Calibri"/>
          <w:color w:val="000000" w:themeColor="text1"/>
        </w:rPr>
      </w:pPr>
    </w:p>
    <w:p w14:paraId="3868A62E" w14:textId="77777777" w:rsidR="576062CF" w:rsidRDefault="00000000" w:rsidP="00530EF3">
      <w:pPr>
        <w:pStyle w:val="NoIndent"/>
        <w:rPr>
          <w:rFonts w:ascii="Calibri" w:eastAsia="Calibri" w:hAnsi="Calibri" w:cs="Calibri"/>
          <w:color w:val="000000" w:themeColor="text1"/>
        </w:rPr>
      </w:pPr>
      <w:sdt>
        <w:sdtPr>
          <w:rPr>
            <w:rStyle w:val="Emphasis"/>
            <w:rFonts w:ascii="Calibri" w:eastAsia="Calibri" w:hAnsi="Calibri" w:cs="Calibri"/>
            <w:color w:val="000000" w:themeColor="text1"/>
          </w:rPr>
          <w:id w:val="460615673"/>
          <w:placeholder>
            <w:docPart w:val="78188693CCFC424895E7BF14EADCAE47"/>
          </w:placeholder>
          <w:temporary/>
          <w:showingPlcHdr/>
          <w15:appearance w15:val="hidden"/>
        </w:sdtPr>
        <w:sdtContent>
          <w:r w:rsidR="00823731" w:rsidRPr="72E609EB">
            <w:rPr>
              <w:rStyle w:val="Emphasis"/>
              <w:rFonts w:ascii="Calibri" w:eastAsia="Calibri" w:hAnsi="Calibri" w:cs="Calibri"/>
              <w:color w:val="000000" w:themeColor="text1"/>
            </w:rPr>
            <w:t>Note</w:t>
          </w:r>
          <w:r w:rsidR="00823731" w:rsidRPr="72E609EB">
            <w:rPr>
              <w:rFonts w:ascii="Calibri" w:eastAsia="Calibri" w:hAnsi="Calibri" w:cs="Calibri"/>
              <w:color w:val="000000" w:themeColor="text1"/>
            </w:rPr>
            <w:t>:</w:t>
          </w:r>
        </w:sdtContent>
      </w:sdt>
      <w:r w:rsidR="00823731" w:rsidRPr="00823731">
        <w:t xml:space="preserve"> </w:t>
      </w:r>
      <w:sdt>
        <w:sdtPr>
          <w:id w:val="-117917110"/>
          <w:placeholder>
            <w:docPart w:val="4F168C8CBD1C474C90ECB2D801299ECD"/>
          </w:placeholder>
          <w:temporary/>
          <w:showingPlcHdr/>
          <w15:appearance w15:val="hidden"/>
        </w:sdtPr>
        <w:sdtContent>
          <w:r w:rsidR="00823731" w:rsidRPr="00DF3215">
            <w:t xml:space="preserve">Place all tables for your paper in a tables section, following references and footnotes. Start a new page for each table, include a table number and table title for each, as shown. All explanatory text appears in a table note that follows the table, like this one. Use the </w:t>
          </w:r>
          <w:r w:rsidR="00823731" w:rsidRPr="00DF3215">
            <w:rPr>
              <w:rStyle w:val="Strong"/>
            </w:rPr>
            <w:t>Table/Figure</w:t>
          </w:r>
          <w:r w:rsidR="00823731" w:rsidRPr="00DF3215">
            <w:t xml:space="preserve"> style, available on the </w:t>
          </w:r>
          <w:r w:rsidR="00823731" w:rsidRPr="00DF3215">
            <w:rPr>
              <w:rStyle w:val="Strong"/>
            </w:rPr>
            <w:t>Home</w:t>
          </w:r>
          <w:r w:rsidR="00823731" w:rsidRPr="00DF3215">
            <w:t xml:space="preserve"> tab, in the </w:t>
          </w:r>
          <w:r w:rsidR="00823731" w:rsidRPr="00DF3215">
            <w:rPr>
              <w:rStyle w:val="Strong"/>
            </w:rPr>
            <w:t>Styles</w:t>
          </w:r>
          <w:r w:rsidR="00823731" w:rsidRPr="00DF3215">
            <w:t xml:space="preserve"> gallery, to get the spacing between table and note. Tables in APA format can use single or 1.5 line spacing. Include a heading for every row and column, even if the content seems obvious. A default table style has been set up for this template that fits APA guidelines. To insert a table, on the </w:t>
          </w:r>
          <w:r w:rsidR="00823731" w:rsidRPr="00DF3215">
            <w:rPr>
              <w:rStyle w:val="Strong"/>
            </w:rPr>
            <w:t>Insert</w:t>
          </w:r>
          <w:r w:rsidR="00823731" w:rsidRPr="00DF3215">
            <w:t xml:space="preserve"> tab, click </w:t>
          </w:r>
          <w:r w:rsidR="00823731" w:rsidRPr="00DF3215">
            <w:rPr>
              <w:rStyle w:val="Strong"/>
            </w:rPr>
            <w:t>Table</w:t>
          </w:r>
          <w:r w:rsidR="00823731" w:rsidRPr="00DF3215">
            <w:t>.</w:t>
          </w:r>
        </w:sdtContent>
      </w:sdt>
    </w:p>
    <w:p w14:paraId="21BBF420" w14:textId="77777777" w:rsidR="576062CF" w:rsidRDefault="576062CF">
      <w:r>
        <w:br w:type="page"/>
      </w:r>
    </w:p>
    <w:p w14:paraId="4291390E" w14:textId="77777777" w:rsidR="576062CF" w:rsidRDefault="00000000" w:rsidP="00B5233A">
      <w:pPr>
        <w:pStyle w:val="TableHeading"/>
      </w:pPr>
      <w:sdt>
        <w:sdtPr>
          <w:id w:val="276222477"/>
          <w:placeholder>
            <w:docPart w:val="CABAEAF5353769448682CEBEF581C975"/>
          </w:placeholder>
          <w:temporary/>
          <w:showingPlcHdr/>
          <w15:appearance w15:val="hidden"/>
        </w:sdtPr>
        <w:sdtContent>
          <w:r w:rsidR="00823731" w:rsidRPr="00B5233A">
            <w:t>Figures Title</w:t>
          </w:r>
        </w:sdtContent>
      </w:sdt>
      <w:r w:rsidR="576062CF" w:rsidRPr="576062CF">
        <w:t xml:space="preserve"> </w:t>
      </w:r>
    </w:p>
    <w:p w14:paraId="5846A839" w14:textId="77777777" w:rsidR="00530EF3" w:rsidRPr="00530EF3" w:rsidRDefault="00000000" w:rsidP="00530EF3">
      <w:pPr>
        <w:pStyle w:val="CaptionCallout"/>
      </w:pPr>
      <w:sdt>
        <w:sdtPr>
          <w:rPr>
            <w:i/>
            <w:iCs/>
          </w:rPr>
          <w:id w:val="748705629"/>
          <w:placeholder>
            <w:docPart w:val="91F147C636488943AD4C7E1BB9525DA6"/>
          </w:placeholder>
          <w:temporary/>
          <w:showingPlcHdr/>
          <w15:appearance w15:val="hidden"/>
        </w:sdtPr>
        <w:sdtContent>
          <w:r w:rsidR="00530EF3" w:rsidRPr="00530EF3">
            <w:t>Figure 1.</w:t>
          </w:r>
        </w:sdtContent>
      </w:sdt>
      <w:r w:rsidR="00530EF3" w:rsidRPr="00530EF3">
        <w:t xml:space="preserve"> </w:t>
      </w:r>
    </w:p>
    <w:p w14:paraId="29B08041" w14:textId="77777777" w:rsidR="00530EF3" w:rsidRPr="00530EF3" w:rsidRDefault="00000000" w:rsidP="00530EF3">
      <w:pPr>
        <w:pStyle w:val="Caption"/>
      </w:pPr>
      <w:sdt>
        <w:sdtPr>
          <w:id w:val="1327716691"/>
          <w:placeholder>
            <w:docPart w:val="1E3E0CFE7D74F24097728FF1D968A281"/>
          </w:placeholder>
          <w:temporary/>
          <w:showingPlcHdr/>
          <w15:appearance w15:val="hidden"/>
        </w:sdtPr>
        <w:sdtContent>
          <w:r w:rsidR="00530EF3" w:rsidRPr="00530EF3">
            <w:t>Include all figures in their own section, following references, footnotes, and tables. Include a numbered caption for each figure. Use the Table/Figure style for easy spacing between figure and caption.</w:t>
          </w:r>
        </w:sdtContent>
      </w:sdt>
    </w:p>
    <w:p w14:paraId="73350684" w14:textId="77777777" w:rsidR="00DF3215" w:rsidRDefault="00DF3215" w:rsidP="00530EF3">
      <w:pPr>
        <w:pStyle w:val="NoIndent"/>
      </w:pPr>
    </w:p>
    <w:p w14:paraId="5447EC0A" w14:textId="77777777" w:rsidR="576062CF" w:rsidRDefault="576062CF" w:rsidP="00530EF3">
      <w:pPr>
        <w:pStyle w:val="NoIndent"/>
        <w:rPr>
          <w:rFonts w:ascii="Calibri" w:eastAsia="Calibri" w:hAnsi="Calibri" w:cs="Calibri"/>
          <w:color w:val="000000" w:themeColor="text1"/>
        </w:rPr>
      </w:pPr>
      <w:r>
        <w:rPr>
          <w:noProof/>
          <w:lang w:val="en-AU" w:eastAsia="en-AU"/>
        </w:rPr>
        <w:drawing>
          <wp:inline distT="0" distB="0" distL="0" distR="0" wp14:anchorId="24ED3124" wp14:editId="3A82F537">
            <wp:extent cx="5943600" cy="3200400"/>
            <wp:effectExtent l="0" t="0" r="0" b="0"/>
            <wp:docPr id="762097935" name="Picture 762097935" descr="Sample bar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1FA9" w14:textId="77777777" w:rsidR="709762D6" w:rsidRDefault="709762D6" w:rsidP="709762D6"/>
    <w:p w14:paraId="6BC6830A" w14:textId="77777777" w:rsidR="5643BF48" w:rsidRDefault="5643BF48" w:rsidP="5643BF48"/>
    <w:p w14:paraId="399DFF02" w14:textId="77777777" w:rsidR="576062CF" w:rsidRDefault="576062CF" w:rsidP="576062CF"/>
    <w:p w14:paraId="7D4CCA9C" w14:textId="77777777" w:rsidR="576062CF" w:rsidRDefault="576062CF" w:rsidP="576062CF"/>
    <w:p w14:paraId="0605CF8A" w14:textId="77777777" w:rsidR="576062CF" w:rsidRDefault="576062CF" w:rsidP="576062CF"/>
    <w:p w14:paraId="27F7A731" w14:textId="77777777" w:rsidR="576062CF" w:rsidRDefault="576062CF" w:rsidP="576062CF"/>
    <w:p w14:paraId="62D5D645" w14:textId="77777777" w:rsidR="576062CF" w:rsidRDefault="00000000" w:rsidP="0F5677D9">
      <w:pPr>
        <w:rPr>
          <w:i/>
          <w:iCs/>
        </w:rPr>
      </w:pPr>
      <w:sdt>
        <w:sdtPr>
          <w:rPr>
            <w:i/>
            <w:iCs/>
          </w:rPr>
          <w:id w:val="-1581046504"/>
          <w:placeholder>
            <w:docPart w:val="53895BBFD4DE5340B5FAD6B8D89A070C"/>
          </w:placeholder>
          <w:temporary/>
          <w:showingPlcHdr/>
          <w15:appearance w15:val="hidden"/>
        </w:sdtPr>
        <w:sdtContent>
          <w:r w:rsidR="00727711" w:rsidRPr="0F5677D9">
            <w:rPr>
              <w:i/>
              <w:iCs/>
            </w:rPr>
            <w:t xml:space="preserve">For additional information on APA Style formatting, please consult the </w:t>
          </w:r>
          <w:hyperlink r:id="rId12">
            <w:r w:rsidR="00727711" w:rsidRPr="0F5677D9">
              <w:rPr>
                <w:rStyle w:val="Hyperlink"/>
                <w:i/>
                <w:iCs/>
              </w:rPr>
              <w:t>APA Style Manual, 7th Edition</w:t>
            </w:r>
          </w:hyperlink>
          <w:r w:rsidR="00727711" w:rsidRPr="0F5677D9">
            <w:rPr>
              <w:i/>
              <w:iCs/>
            </w:rPr>
            <w:t>.</w:t>
          </w:r>
        </w:sdtContent>
      </w:sdt>
    </w:p>
    <w:sectPr w:rsidR="576062CF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9844D" w14:textId="77777777" w:rsidR="006D4311" w:rsidRDefault="006D4311">
      <w:pPr>
        <w:spacing w:line="240" w:lineRule="auto"/>
      </w:pPr>
      <w:r>
        <w:separator/>
      </w:r>
    </w:p>
  </w:endnote>
  <w:endnote w:type="continuationSeparator" w:id="0">
    <w:p w14:paraId="69522C98" w14:textId="77777777" w:rsidR="006D4311" w:rsidRDefault="006D4311">
      <w:pPr>
        <w:spacing w:line="240" w:lineRule="auto"/>
      </w:pPr>
      <w:r>
        <w:continuationSeparator/>
      </w:r>
    </w:p>
  </w:endnote>
  <w:endnote w:type="continuationNotice" w:id="1">
    <w:p w14:paraId="75DAC116" w14:textId="77777777" w:rsidR="006D4311" w:rsidRDefault="006D431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3B038C" w14:paraId="478EDEB9" w14:textId="77777777" w:rsidTr="733B038C">
      <w:tc>
        <w:tcPr>
          <w:tcW w:w="3120" w:type="dxa"/>
        </w:tcPr>
        <w:p w14:paraId="64CDA9A6" w14:textId="77777777" w:rsidR="733B038C" w:rsidRDefault="733B038C" w:rsidP="733B038C">
          <w:pPr>
            <w:pStyle w:val="Header"/>
            <w:ind w:left="-115"/>
          </w:pPr>
        </w:p>
      </w:tc>
      <w:tc>
        <w:tcPr>
          <w:tcW w:w="3120" w:type="dxa"/>
        </w:tcPr>
        <w:p w14:paraId="40F21FF8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23C13EB1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4F03318D" w14:textId="77777777" w:rsidR="733B038C" w:rsidRDefault="733B038C" w:rsidP="733B03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3B038C" w14:paraId="270949BB" w14:textId="77777777" w:rsidTr="733B038C">
      <w:tc>
        <w:tcPr>
          <w:tcW w:w="3120" w:type="dxa"/>
        </w:tcPr>
        <w:p w14:paraId="1C18E110" w14:textId="77777777" w:rsidR="733B038C" w:rsidRDefault="733B038C" w:rsidP="733B038C">
          <w:pPr>
            <w:pStyle w:val="Header"/>
            <w:ind w:left="-115"/>
          </w:pPr>
        </w:p>
      </w:tc>
      <w:tc>
        <w:tcPr>
          <w:tcW w:w="3120" w:type="dxa"/>
        </w:tcPr>
        <w:p w14:paraId="017ED9E4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7A79A058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2A5E503E" w14:textId="77777777" w:rsidR="733B038C" w:rsidRDefault="733B038C" w:rsidP="733B03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5B57B" w14:textId="77777777" w:rsidR="006D4311" w:rsidRDefault="006D4311">
      <w:pPr>
        <w:spacing w:line="240" w:lineRule="auto"/>
      </w:pPr>
      <w:r>
        <w:separator/>
      </w:r>
    </w:p>
  </w:footnote>
  <w:footnote w:type="continuationSeparator" w:id="0">
    <w:p w14:paraId="1BB6B426" w14:textId="77777777" w:rsidR="006D4311" w:rsidRDefault="006D4311">
      <w:pPr>
        <w:spacing w:line="240" w:lineRule="auto"/>
      </w:pPr>
      <w:r>
        <w:continuationSeparator/>
      </w:r>
    </w:p>
  </w:footnote>
  <w:footnote w:type="continuationNotice" w:id="1">
    <w:p w14:paraId="1ECADB38" w14:textId="77777777" w:rsidR="006D4311" w:rsidRDefault="006D431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904DBE" w14:paraId="7A50427D" w14:textId="77777777" w:rsidTr="008830C9">
      <w:tc>
        <w:tcPr>
          <w:tcW w:w="3120" w:type="dxa"/>
        </w:tcPr>
        <w:p w14:paraId="4A8B97B8" w14:textId="6D2CFCCB" w:rsidR="00604652" w:rsidRDefault="001A2B0C" w:rsidP="00604652">
          <w:pPr>
            <w:pStyle w:val="Header"/>
          </w:pPr>
          <w:r>
            <w:t>42028</w:t>
          </w:r>
          <w:r w:rsidR="007A7FB2">
            <w:t xml:space="preserve"> AT</w:t>
          </w:r>
          <w:r w:rsidR="005E0D70">
            <w:t>2</w:t>
          </w:r>
          <w:r w:rsidR="007A7FB2">
            <w:t xml:space="preserve"> – SN 26045171</w:t>
          </w:r>
        </w:p>
      </w:tc>
      <w:tc>
        <w:tcPr>
          <w:tcW w:w="3120" w:type="dxa"/>
        </w:tcPr>
        <w:p w14:paraId="68483DF1" w14:textId="77777777" w:rsidR="00904DBE" w:rsidRDefault="00904DBE" w:rsidP="00904DBE">
          <w:pPr>
            <w:pStyle w:val="Header"/>
            <w:jc w:val="center"/>
          </w:pPr>
        </w:p>
      </w:tc>
      <w:tc>
        <w:tcPr>
          <w:tcW w:w="3120" w:type="dxa"/>
        </w:tcPr>
        <w:p w14:paraId="367D270F" w14:textId="77777777" w:rsidR="00904DBE" w:rsidRDefault="00904DBE" w:rsidP="00904DBE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DA395D">
            <w:rPr>
              <w:noProof/>
            </w:rPr>
            <w:t>2</w:t>
          </w:r>
          <w:r>
            <w:fldChar w:fldCharType="end"/>
          </w:r>
        </w:p>
      </w:tc>
    </w:tr>
  </w:tbl>
  <w:p w14:paraId="74139FA8" w14:textId="77777777" w:rsidR="733B038C" w:rsidRDefault="733B038C" w:rsidP="733B03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3120"/>
      <w:gridCol w:w="3120"/>
      <w:gridCol w:w="3120"/>
    </w:tblGrid>
    <w:tr w:rsidR="733B038C" w14:paraId="6B727278" w14:textId="77777777" w:rsidTr="00FD478C">
      <w:tc>
        <w:tcPr>
          <w:tcW w:w="3120" w:type="dxa"/>
        </w:tcPr>
        <w:p w14:paraId="78ECD63A" w14:textId="6655B19E" w:rsidR="007A7FB2" w:rsidRPr="00FD478C" w:rsidRDefault="005A1B95" w:rsidP="00FD478C">
          <w:pPr>
            <w:pStyle w:val="Header"/>
          </w:pPr>
          <w:r>
            <w:t>42028</w:t>
          </w:r>
          <w:r w:rsidR="007A7FB2">
            <w:t xml:space="preserve"> AT</w:t>
          </w:r>
          <w:r w:rsidR="005E0D70">
            <w:t>2</w:t>
          </w:r>
          <w:r w:rsidR="007A7FB2">
            <w:t xml:space="preserve"> – SN 26045171</w:t>
          </w:r>
        </w:p>
      </w:tc>
      <w:tc>
        <w:tcPr>
          <w:tcW w:w="3120" w:type="dxa"/>
        </w:tcPr>
        <w:p w14:paraId="30E3648F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1E959499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209E4AF9" w14:textId="77777777" w:rsidR="733B038C" w:rsidRDefault="733B038C" w:rsidP="733B03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FB2"/>
    <w:rsid w:val="00014008"/>
    <w:rsid w:val="00052C09"/>
    <w:rsid w:val="00071947"/>
    <w:rsid w:val="0012642E"/>
    <w:rsid w:val="001654F9"/>
    <w:rsid w:val="00167E88"/>
    <w:rsid w:val="001A2B0C"/>
    <w:rsid w:val="002C3BE4"/>
    <w:rsid w:val="002F7E04"/>
    <w:rsid w:val="00345202"/>
    <w:rsid w:val="003549EC"/>
    <w:rsid w:val="0035693E"/>
    <w:rsid w:val="00371BD9"/>
    <w:rsid w:val="003D6171"/>
    <w:rsid w:val="003D6E39"/>
    <w:rsid w:val="003E3645"/>
    <w:rsid w:val="003E637C"/>
    <w:rsid w:val="0042207D"/>
    <w:rsid w:val="004C683E"/>
    <w:rsid w:val="004D7A38"/>
    <w:rsid w:val="004F2760"/>
    <w:rsid w:val="00500997"/>
    <w:rsid w:val="00515B32"/>
    <w:rsid w:val="00530EF3"/>
    <w:rsid w:val="005936DA"/>
    <w:rsid w:val="00595972"/>
    <w:rsid w:val="005A1B95"/>
    <w:rsid w:val="005C0827"/>
    <w:rsid w:val="005E0D70"/>
    <w:rsid w:val="005E5790"/>
    <w:rsid w:val="00604652"/>
    <w:rsid w:val="00631EF4"/>
    <w:rsid w:val="00636F5E"/>
    <w:rsid w:val="006C101C"/>
    <w:rsid w:val="006C4F3D"/>
    <w:rsid w:val="006D4311"/>
    <w:rsid w:val="006F4709"/>
    <w:rsid w:val="00702B81"/>
    <w:rsid w:val="00727711"/>
    <w:rsid w:val="0074264E"/>
    <w:rsid w:val="00757901"/>
    <w:rsid w:val="00773A50"/>
    <w:rsid w:val="00796468"/>
    <w:rsid w:val="007A5952"/>
    <w:rsid w:val="007A7FB2"/>
    <w:rsid w:val="007D4A2B"/>
    <w:rsid w:val="007D7F02"/>
    <w:rsid w:val="007E2D6A"/>
    <w:rsid w:val="008078FA"/>
    <w:rsid w:val="00823731"/>
    <w:rsid w:val="00862B31"/>
    <w:rsid w:val="00904DBE"/>
    <w:rsid w:val="0098505D"/>
    <w:rsid w:val="009B77AD"/>
    <w:rsid w:val="009D1604"/>
    <w:rsid w:val="00A10BBD"/>
    <w:rsid w:val="00A222C7"/>
    <w:rsid w:val="00A27CA1"/>
    <w:rsid w:val="00A3415E"/>
    <w:rsid w:val="00A70618"/>
    <w:rsid w:val="00A75901"/>
    <w:rsid w:val="00AA4CE8"/>
    <w:rsid w:val="00AB5845"/>
    <w:rsid w:val="00AD5240"/>
    <w:rsid w:val="00AD5627"/>
    <w:rsid w:val="00AF53CB"/>
    <w:rsid w:val="00B207F2"/>
    <w:rsid w:val="00B5233A"/>
    <w:rsid w:val="00B85A4E"/>
    <w:rsid w:val="00BA6612"/>
    <w:rsid w:val="00C26C30"/>
    <w:rsid w:val="00CA1E31"/>
    <w:rsid w:val="00CD05A2"/>
    <w:rsid w:val="00CD06E5"/>
    <w:rsid w:val="00CD621C"/>
    <w:rsid w:val="00CD7F50"/>
    <w:rsid w:val="00D30C14"/>
    <w:rsid w:val="00D85EA8"/>
    <w:rsid w:val="00DA395D"/>
    <w:rsid w:val="00DF05C5"/>
    <w:rsid w:val="00DF1ADF"/>
    <w:rsid w:val="00DF3215"/>
    <w:rsid w:val="00E078FD"/>
    <w:rsid w:val="00E23707"/>
    <w:rsid w:val="00E84576"/>
    <w:rsid w:val="00E879E7"/>
    <w:rsid w:val="00F25526"/>
    <w:rsid w:val="00F43ACD"/>
    <w:rsid w:val="00F941E8"/>
    <w:rsid w:val="00FA4C9E"/>
    <w:rsid w:val="00FB16C0"/>
    <w:rsid w:val="00FB48A1"/>
    <w:rsid w:val="00FD478C"/>
    <w:rsid w:val="00FF1E90"/>
    <w:rsid w:val="02B84D5B"/>
    <w:rsid w:val="0D043988"/>
    <w:rsid w:val="0F5677D9"/>
    <w:rsid w:val="211A0CBD"/>
    <w:rsid w:val="26E400E3"/>
    <w:rsid w:val="2A8439C5"/>
    <w:rsid w:val="31C3BEDA"/>
    <w:rsid w:val="3A62D598"/>
    <w:rsid w:val="4B67EC07"/>
    <w:rsid w:val="5643BF48"/>
    <w:rsid w:val="576062CF"/>
    <w:rsid w:val="5E87343A"/>
    <w:rsid w:val="6E98F034"/>
    <w:rsid w:val="709762D6"/>
    <w:rsid w:val="717E282B"/>
    <w:rsid w:val="72E609EB"/>
    <w:rsid w:val="733B038C"/>
    <w:rsid w:val="74440036"/>
    <w:rsid w:val="7F8F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8C9B1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A2B"/>
    <w:pPr>
      <w:spacing w:after="0" w:line="480" w:lineRule="auto"/>
      <w:ind w:firstLine="7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D4A2B"/>
    <w:pPr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4A2B"/>
    <w:pPr>
      <w:ind w:firstLine="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4A2B"/>
    <w:pPr>
      <w:ind w:firstLine="0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4A2B"/>
    <w:pPr>
      <w:ind w:firstLine="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4A2B"/>
    <w:pPr>
      <w:ind w:firstLine="0"/>
      <w:outlineLvl w:val="4"/>
    </w:pPr>
    <w:rPr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A2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  <w:rsid w:val="007D4A2B"/>
  </w:style>
  <w:style w:type="paragraph" w:styleId="Header">
    <w:name w:val="header"/>
    <w:basedOn w:val="Normal"/>
    <w:link w:val="HeaderChar"/>
    <w:uiPriority w:val="99"/>
    <w:unhideWhenUsed/>
    <w:rsid w:val="007D4A2B"/>
    <w:pPr>
      <w:tabs>
        <w:tab w:val="center" w:pos="4680"/>
        <w:tab w:val="right" w:pos="9360"/>
      </w:tabs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7D4A2B"/>
  </w:style>
  <w:style w:type="paragraph" w:styleId="Footer">
    <w:name w:val="footer"/>
    <w:basedOn w:val="Normal"/>
    <w:link w:val="FooterChar"/>
    <w:uiPriority w:val="99"/>
    <w:unhideWhenUsed/>
    <w:rsid w:val="007D4A2B"/>
    <w:pPr>
      <w:tabs>
        <w:tab w:val="center" w:pos="4680"/>
        <w:tab w:val="right" w:pos="9360"/>
      </w:tabs>
      <w:spacing w:line="240" w:lineRule="auto"/>
      <w:ind w:firstLine="0"/>
    </w:pPr>
  </w:style>
  <w:style w:type="character" w:styleId="CommentReference">
    <w:name w:val="annotation reference"/>
    <w:basedOn w:val="DefaultParagraphFont"/>
    <w:uiPriority w:val="99"/>
    <w:semiHidden/>
    <w:unhideWhenUsed/>
    <w:rsid w:val="00CD7F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7F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7F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7F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7F50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6C3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C30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30EF3"/>
    <w:pPr>
      <w:ind w:firstLine="0"/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530EF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FD478C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EF3"/>
    <w:pPr>
      <w:ind w:firstLine="0"/>
      <w:jc w:val="center"/>
    </w:pPr>
  </w:style>
  <w:style w:type="character" w:customStyle="1" w:styleId="SubtitleChar">
    <w:name w:val="Subtitle Char"/>
    <w:basedOn w:val="DefaultParagraphFont"/>
    <w:link w:val="Subtitle"/>
    <w:uiPriority w:val="11"/>
    <w:rsid w:val="00530EF3"/>
  </w:style>
  <w:style w:type="paragraph" w:customStyle="1" w:styleId="SectionTitle">
    <w:name w:val="Section Title"/>
    <w:basedOn w:val="Normal"/>
    <w:next w:val="Normal"/>
    <w:uiPriority w:val="12"/>
    <w:qFormat/>
    <w:rsid w:val="00530EF3"/>
    <w:pPr>
      <w:ind w:firstLine="0"/>
      <w:jc w:val="center"/>
    </w:pPr>
    <w:rPr>
      <w:b/>
      <w:bCs/>
    </w:rPr>
  </w:style>
  <w:style w:type="character" w:styleId="Strong">
    <w:name w:val="Strong"/>
    <w:basedOn w:val="DefaultParagraphFont"/>
    <w:uiPriority w:val="22"/>
    <w:qFormat/>
    <w:rsid w:val="0050099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D4A2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D4A2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D4A2B"/>
    <w:rPr>
      <w:b/>
      <w:bCs/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7D4A2B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7D4A2B"/>
    <w:rPr>
      <w:b/>
      <w:bCs/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2C3BE4"/>
    <w:pPr>
      <w:ind w:left="720"/>
    </w:pPr>
    <w:rPr>
      <w:iCs/>
    </w:rPr>
  </w:style>
  <w:style w:type="character" w:customStyle="1" w:styleId="QuoteChar">
    <w:name w:val="Quote Char"/>
    <w:basedOn w:val="DefaultParagraphFont"/>
    <w:link w:val="Quote"/>
    <w:uiPriority w:val="29"/>
    <w:rsid w:val="002C3BE4"/>
    <w:rPr>
      <w:iCs/>
    </w:rPr>
  </w:style>
  <w:style w:type="paragraph" w:customStyle="1" w:styleId="References">
    <w:name w:val="References"/>
    <w:basedOn w:val="Normal"/>
    <w:uiPriority w:val="29"/>
    <w:qFormat/>
    <w:rsid w:val="007D4A2B"/>
    <w:pPr>
      <w:ind w:left="720" w:hanging="720"/>
    </w:pPr>
  </w:style>
  <w:style w:type="paragraph" w:styleId="Caption">
    <w:name w:val="caption"/>
    <w:basedOn w:val="Normal"/>
    <w:next w:val="Normal"/>
    <w:uiPriority w:val="35"/>
    <w:qFormat/>
    <w:rsid w:val="00530EF3"/>
    <w:pPr>
      <w:ind w:firstLine="0"/>
    </w:pPr>
    <w:rPr>
      <w:i/>
      <w:iCs/>
      <w:szCs w:val="18"/>
    </w:rPr>
  </w:style>
  <w:style w:type="paragraph" w:customStyle="1" w:styleId="TableHeading">
    <w:name w:val="Table Heading"/>
    <w:basedOn w:val="Normal"/>
    <w:uiPriority w:val="10"/>
    <w:qFormat/>
    <w:rsid w:val="00B5233A"/>
    <w:pPr>
      <w:jc w:val="center"/>
    </w:pPr>
    <w:rPr>
      <w:b/>
      <w:bCs/>
    </w:rPr>
  </w:style>
  <w:style w:type="paragraph" w:customStyle="1" w:styleId="NoIndent">
    <w:name w:val="No Indent"/>
    <w:basedOn w:val="Normal"/>
    <w:qFormat/>
    <w:rsid w:val="007D4A2B"/>
    <w:pPr>
      <w:ind w:firstLine="0"/>
    </w:pPr>
  </w:style>
  <w:style w:type="paragraph" w:customStyle="1" w:styleId="CaptionCallout">
    <w:name w:val="Caption Callout"/>
    <w:basedOn w:val="Normal"/>
    <w:qFormat/>
    <w:rsid w:val="00530EF3"/>
    <w:pPr>
      <w:ind w:firstLine="0"/>
    </w:pPr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A2B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TOCHeading">
    <w:name w:val="TOC Heading"/>
    <w:basedOn w:val="Heading1"/>
    <w:next w:val="Normal"/>
    <w:uiPriority w:val="39"/>
    <w:unhideWhenUsed/>
    <w:qFormat/>
    <w:rsid w:val="006C4F3D"/>
    <w:pPr>
      <w:keepNext/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6C4F3D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6C4F3D"/>
    <w:pPr>
      <w:ind w:left="220"/>
    </w:pPr>
    <w:rPr>
      <w:rFonts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C4F3D"/>
    <w:pPr>
      <w:ind w:left="440"/>
    </w:pPr>
    <w:rPr>
      <w:rFonts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6C4F3D"/>
    <w:pPr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6C4F3D"/>
    <w:pPr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6C4F3D"/>
    <w:pPr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6C4F3D"/>
    <w:pPr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6C4F3D"/>
    <w:pPr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6C4F3D"/>
    <w:pPr>
      <w:ind w:left="1760"/>
    </w:pPr>
    <w:rPr>
      <w:rFonts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apastyle.apa.org/style-grammar-guidelines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llravelo/Library/Containers/com.microsoft.Word/Data/Library/Application%20Support/Microsoft/Office/16.0/DTS/Search/%7b643F92F8-D1A3-1448-9748-9B412382AE57%7dtf0398235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hyperlink" Target="https://apastyle.apa.org/style-grammar-guidelines" TargetMode="Externa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1531CA3C2A8142A46799E1E8589F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0CD60B-CD06-2E4A-888B-AAC394B40495}"/>
      </w:docPartPr>
      <w:docPartBody>
        <w:p w:rsidR="00A42F23" w:rsidRDefault="00000000">
          <w:pPr>
            <w:pStyle w:val="D41531CA3C2A8142A46799E1E8589FF3"/>
          </w:pPr>
          <w:r>
            <w:t>Heading levels 1-3 get their own paragraph, as shown. Headings 4 and 5 are run-in headings used at the beginning of the paragraph. Include a period at the end of a run-in heading. Double-space all text, including headings. Use descriptive headings to help readers identify sections of your paper.</w:t>
          </w:r>
        </w:p>
      </w:docPartBody>
    </w:docPart>
    <w:docPart>
      <w:docPartPr>
        <w:name w:val="DBB6675EE873CE45A6B634E3D4290C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82023B-7785-CC4A-9226-8EDD2AE3776C}"/>
      </w:docPartPr>
      <w:docPartBody>
        <w:p w:rsidR="00A42F23" w:rsidRDefault="00000000">
          <w:pPr>
            <w:pStyle w:val="DBB6675EE873CE45A6B634E3D4290C4D"/>
          </w:pPr>
          <w:r>
            <w:t>Last Name, A. B. (Year). Article Title.</w:t>
          </w:r>
        </w:p>
      </w:docPartBody>
    </w:docPart>
    <w:docPart>
      <w:docPartPr>
        <w:name w:val="2494D17EE520DF42802145425BBD9F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792A21-D12F-6842-8D57-273B90D8390A}"/>
      </w:docPartPr>
      <w:docPartBody>
        <w:p w:rsidR="00A42F23" w:rsidRDefault="00000000">
          <w:pPr>
            <w:pStyle w:val="2494D17EE520DF42802145425BBD9F23"/>
          </w:pPr>
          <w:r w:rsidRPr="00530EF3">
            <w:rPr>
              <w:rStyle w:val="Emphasis"/>
            </w:rPr>
            <w:t>Journal Title</w:t>
          </w:r>
        </w:p>
      </w:docPartBody>
    </w:docPart>
    <w:docPart>
      <w:docPartPr>
        <w:name w:val="811E315F5077BD4FAE332CF988DC7D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4C335B-4CED-A546-B6EB-A9B2201A5585}"/>
      </w:docPartPr>
      <w:docPartBody>
        <w:p w:rsidR="00A42F23" w:rsidRDefault="00000000">
          <w:pPr>
            <w:pStyle w:val="811E315F5077BD4FAE332CF988DC7DAE"/>
          </w:pPr>
          <w:r w:rsidRPr="00530EF3">
            <w:t>, Pages #-#. URL.</w:t>
          </w:r>
        </w:p>
      </w:docPartBody>
    </w:docPart>
    <w:docPart>
      <w:docPartPr>
        <w:name w:val="655EA3EAEAFCBE4888951635435EF8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399BCB-C83D-AA46-A764-0F6A8691152F}"/>
      </w:docPartPr>
      <w:docPartBody>
        <w:p w:rsidR="00A42F23" w:rsidRDefault="00000000">
          <w:pPr>
            <w:pStyle w:val="655EA3EAEAFCBE4888951635435EF83C"/>
          </w:pPr>
          <w:r w:rsidRPr="72E609EB">
            <w:rPr>
              <w:color w:val="156082" w:themeColor="accent1"/>
              <w:u w:val="single"/>
            </w:rPr>
            <w:t>URL</w:t>
          </w:r>
          <w:r>
            <w:t>.</w:t>
          </w:r>
        </w:p>
      </w:docPartBody>
    </w:docPart>
    <w:docPart>
      <w:docPartPr>
        <w:name w:val="DBDC7661CC88A840BADB90DCADD2EE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25F69C-DD45-7047-884A-3FAC4CAD9736}"/>
      </w:docPartPr>
      <w:docPartBody>
        <w:p w:rsidR="00A42F23" w:rsidRDefault="00000000">
          <w:pPr>
            <w:pStyle w:val="DBDC7661CC88A840BADB90DCADD2EEB2"/>
          </w:pPr>
          <w:r w:rsidRPr="00530EF3">
            <w:t>Last Name, C. D. (Year).</w:t>
          </w:r>
        </w:p>
      </w:docPartBody>
    </w:docPart>
    <w:docPart>
      <w:docPartPr>
        <w:name w:val="4183FE29A173A84BBC478549F072BE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051E4E-6BBC-E34D-8BA6-16184C26D1F2}"/>
      </w:docPartPr>
      <w:docPartBody>
        <w:p w:rsidR="00A42F23" w:rsidRDefault="00000000">
          <w:pPr>
            <w:pStyle w:val="4183FE29A173A84BBC478549F072BE2B"/>
          </w:pPr>
          <w:r w:rsidRPr="00530EF3">
            <w:rPr>
              <w:rStyle w:val="Emphasis"/>
            </w:rPr>
            <w:t>Book Title</w:t>
          </w:r>
        </w:p>
      </w:docPartBody>
    </w:docPart>
    <w:docPart>
      <w:docPartPr>
        <w:name w:val="1E00B8F277F4574987EF3E1E28442A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15D727-F146-8545-8FDA-E025F1D4679D}"/>
      </w:docPartPr>
      <w:docPartBody>
        <w:p w:rsidR="00A42F23" w:rsidRDefault="00000000">
          <w:pPr>
            <w:pStyle w:val="1E00B8F277F4574987EF3E1E28442AEB"/>
          </w:pPr>
          <w:r w:rsidRPr="72E609EB">
            <w:rPr>
              <w:color w:val="156082" w:themeColor="accent1"/>
              <w:u w:val="single"/>
            </w:rPr>
            <w:t>URL</w:t>
          </w:r>
          <w:r>
            <w:t>.</w:t>
          </w:r>
        </w:p>
      </w:docPartBody>
    </w:docPart>
    <w:docPart>
      <w:docPartPr>
        <w:name w:val="C93192596586AF4081B90A53E71DA4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B6A523-7F49-9348-8E24-06AB1C6F0F05}"/>
      </w:docPartPr>
      <w:docPartBody>
        <w:p w:rsidR="00A42F23" w:rsidRDefault="00000000">
          <w:pPr>
            <w:pStyle w:val="C93192596586AF4081B90A53E71DA415"/>
          </w:pPr>
          <w:r>
            <w:t>Last Name, D. E., Last Name, F. G. (Year).</w:t>
          </w:r>
        </w:p>
      </w:docPartBody>
    </w:docPart>
    <w:docPart>
      <w:docPartPr>
        <w:name w:val="BC5FD08E30AB7F44ACC613A5887CC3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965078-3D65-B94D-8242-0E62A507DD8E}"/>
      </w:docPartPr>
      <w:docPartBody>
        <w:p w:rsidR="00A42F23" w:rsidRDefault="00000000">
          <w:pPr>
            <w:pStyle w:val="BC5FD08E30AB7F44ACC613A5887CC308"/>
          </w:pPr>
          <w:r w:rsidRPr="00530EF3">
            <w:rPr>
              <w:rStyle w:val="Emphasis"/>
            </w:rPr>
            <w:t>Report Title</w:t>
          </w:r>
        </w:p>
      </w:docPartBody>
    </w:docPart>
    <w:docPart>
      <w:docPartPr>
        <w:name w:val="71EBA2FA244AFA448AA9F69B21DFE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677018-1E72-DB42-B1E1-1F713EADAC10}"/>
      </w:docPartPr>
      <w:docPartBody>
        <w:p w:rsidR="00A42F23" w:rsidRDefault="00000000">
          <w:pPr>
            <w:pStyle w:val="71EBA2FA244AFA448AA9F69B21DFE311"/>
          </w:pPr>
          <w:r w:rsidRPr="72E609EB">
            <w:rPr>
              <w:color w:val="156082" w:themeColor="accent1"/>
              <w:u w:val="single"/>
            </w:rPr>
            <w:t>URL</w:t>
          </w:r>
          <w:r>
            <w:t>.</w:t>
          </w:r>
        </w:p>
      </w:docPartBody>
    </w:docPart>
    <w:docPart>
      <w:docPartPr>
        <w:name w:val="EC5D435EC48D4D45A594D7C91F6418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F5C304-DF2D-8244-A0DA-5D97BCECDED6}"/>
      </w:docPartPr>
      <w:docPartBody>
        <w:p w:rsidR="00A42F23" w:rsidRDefault="00000000">
          <w:pPr>
            <w:pStyle w:val="EC5D435EC48D4D45A594D7C91F64180F"/>
          </w:pPr>
          <w:r>
            <w:t>Last Name, H. I. (Year, Month Day). Article Title/Headline.</w:t>
          </w:r>
        </w:p>
      </w:docPartBody>
    </w:docPart>
    <w:docPart>
      <w:docPartPr>
        <w:name w:val="48B84AE479CB1744B016B3E80A48A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4A660E-6333-AA4B-8EDF-8E0B9B611515}"/>
      </w:docPartPr>
      <w:docPartBody>
        <w:p w:rsidR="00A42F23" w:rsidRDefault="00000000">
          <w:pPr>
            <w:pStyle w:val="48B84AE479CB1744B016B3E80A48A440"/>
          </w:pPr>
          <w:r w:rsidRPr="00530EF3">
            <w:rPr>
              <w:rStyle w:val="Emphasis"/>
            </w:rPr>
            <w:t>Periodical.</w:t>
          </w:r>
        </w:p>
      </w:docPartBody>
    </w:docPart>
    <w:docPart>
      <w:docPartPr>
        <w:name w:val="0FE22ACB318DCD479D68C0A51189A8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7CC781-E208-7946-A22A-12430A87CD88}"/>
      </w:docPartPr>
      <w:docPartBody>
        <w:p w:rsidR="00A42F23" w:rsidRDefault="00000000">
          <w:pPr>
            <w:pStyle w:val="0FE22ACB318DCD479D68C0A51189A893"/>
          </w:pPr>
          <w:r>
            <w:t>Organization Name. (Year, Month Day).</w:t>
          </w:r>
        </w:p>
      </w:docPartBody>
    </w:docPart>
    <w:docPart>
      <w:docPartPr>
        <w:name w:val="0FC1B3332357DD439A0DA8E7199F49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C6BF70-42AC-4D45-BBE1-978EA05BA701}"/>
      </w:docPartPr>
      <w:docPartBody>
        <w:p w:rsidR="00A42F23" w:rsidRDefault="00000000">
          <w:pPr>
            <w:pStyle w:val="0FC1B3332357DD439A0DA8E7199F49C8"/>
          </w:pPr>
          <w:r w:rsidRPr="00530EF3">
            <w:rPr>
              <w:rStyle w:val="Emphasis"/>
            </w:rPr>
            <w:t>Webpage Title.</w:t>
          </w:r>
        </w:p>
      </w:docPartBody>
    </w:docPart>
    <w:docPart>
      <w:docPartPr>
        <w:name w:val="52E0B87E2FD79A4D9DEF93D432D987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21A367-2729-B54F-A3AA-B7137938F43F}"/>
      </w:docPartPr>
      <w:docPartBody>
        <w:p w:rsidR="00A42F23" w:rsidRDefault="00000000">
          <w:pPr>
            <w:pStyle w:val="52E0B87E2FD79A4D9DEF93D432D9879F"/>
          </w:pPr>
          <w:r w:rsidRPr="72E609EB">
            <w:rPr>
              <w:color w:val="156082" w:themeColor="accent1"/>
              <w:u w:val="single"/>
            </w:rPr>
            <w:t>URL</w:t>
          </w:r>
          <w:r>
            <w:t>.</w:t>
          </w:r>
        </w:p>
      </w:docPartBody>
    </w:docPart>
    <w:docPart>
      <w:docPartPr>
        <w:name w:val="980E2E2B103B2448A7B864FC5DF4B9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F5B3F0-4375-0E49-8527-837B4E1CD885}"/>
      </w:docPartPr>
      <w:docPartBody>
        <w:p w:rsidR="00A42F23" w:rsidRDefault="00000000">
          <w:pPr>
            <w:pStyle w:val="980E2E2B103B2448A7B864FC5DF4B9EE"/>
          </w:pPr>
          <w:r>
            <w:t>Footnotes</w:t>
          </w:r>
        </w:p>
      </w:docPartBody>
    </w:docPart>
    <w:docPart>
      <w:docPartPr>
        <w:name w:val="C7C889E97037444588A709C7FA619E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92B19A-2C4D-C145-8111-2ED5530A5F0F}"/>
      </w:docPartPr>
      <w:docPartBody>
        <w:p w:rsidR="00A42F23" w:rsidRDefault="00000000">
          <w:pPr>
            <w:pStyle w:val="C7C889E97037444588A709C7FA619E66"/>
          </w:pPr>
          <w:r w:rsidRPr="72E609EB">
            <w:rPr>
              <w:vertAlign w:val="superscript"/>
            </w:rPr>
            <w:t>1</w:t>
          </w:r>
          <w:r>
            <w:t xml:space="preserve">For APA reports, add footnotes manually on their own page following references. </w:t>
          </w:r>
          <w:r w:rsidRPr="72E609EB">
            <w:rPr>
              <w:u w:val="single"/>
            </w:rPr>
            <w:t>Do not use the</w:t>
          </w:r>
          <w:r w:rsidRPr="72E609EB">
            <w:rPr>
              <w:b/>
              <w:bCs/>
              <w:u w:val="single"/>
            </w:rPr>
            <w:t xml:space="preserve"> Insert</w:t>
          </w:r>
          <w:r w:rsidRPr="72E609EB">
            <w:rPr>
              <w:u w:val="single"/>
            </w:rPr>
            <w:t xml:space="preserve"> </w:t>
          </w:r>
          <w:r w:rsidRPr="72E609EB">
            <w:rPr>
              <w:b/>
              <w:bCs/>
              <w:u w:val="single"/>
            </w:rPr>
            <w:t>Footnotes</w:t>
          </w:r>
          <w:r w:rsidRPr="72E609EB">
            <w:rPr>
              <w:u w:val="single"/>
            </w:rPr>
            <w:t xml:space="preserve"> method on the </w:t>
          </w:r>
          <w:r w:rsidRPr="72E609EB">
            <w:rPr>
              <w:b/>
              <w:bCs/>
              <w:u w:val="single"/>
            </w:rPr>
            <w:t>References</w:t>
          </w:r>
          <w:r w:rsidRPr="72E609EB">
            <w:rPr>
              <w:u w:val="single"/>
            </w:rPr>
            <w:t xml:space="preserve"> tab as they will not be formatted correctly. </w:t>
          </w:r>
          <w:r>
            <w:t xml:space="preserve">For APA formatting requirements, it’s easier to type your own footnote references and notes. To format a footnote reference, select the number and then, on the </w:t>
          </w:r>
          <w:r w:rsidRPr="72E609EB">
            <w:rPr>
              <w:b/>
              <w:bCs/>
            </w:rPr>
            <w:t>Home</w:t>
          </w:r>
          <w:r>
            <w:t xml:space="preserve"> tab, in the </w:t>
          </w:r>
          <w:r w:rsidRPr="72E609EB">
            <w:rPr>
              <w:b/>
              <w:bCs/>
            </w:rPr>
            <w:t>Styles</w:t>
          </w:r>
          <w:r>
            <w:t xml:space="preserve"> gallery, click </w:t>
          </w:r>
          <w:r w:rsidRPr="72E609EB">
            <w:rPr>
              <w:b/>
              <w:bCs/>
            </w:rPr>
            <w:t>Footnote Reference</w:t>
          </w:r>
          <w:r>
            <w:t xml:space="preserve">. The body of a footnote, such as this example, uses the </w:t>
          </w:r>
          <w:r w:rsidRPr="72E609EB">
            <w:rPr>
              <w:b/>
              <w:bCs/>
            </w:rPr>
            <w:t>Normal</w:t>
          </w:r>
          <w:r>
            <w:t xml:space="preserve"> text style. If you delete this sample footnote, don’t forget to delete its in-text reference at the end of the sample Heading 2 paragraph on the first page of body content in this template.</w:t>
          </w:r>
        </w:p>
      </w:docPartBody>
    </w:docPart>
    <w:docPart>
      <w:docPartPr>
        <w:name w:val="79487B156B448545A4892E882C9504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8BA808-9AB4-554E-AD47-5148E724687B}"/>
      </w:docPartPr>
      <w:docPartBody>
        <w:p w:rsidR="00A42F23" w:rsidRDefault="00000000">
          <w:pPr>
            <w:pStyle w:val="79487B156B448545A4892E882C950443"/>
          </w:pPr>
          <w:r w:rsidRPr="576062CF">
            <w:t>Tables</w:t>
          </w:r>
        </w:p>
      </w:docPartBody>
    </w:docPart>
    <w:docPart>
      <w:docPartPr>
        <w:name w:val="110698BDC318BF419C382CD30F92B8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C4B58D-9156-8E4E-B823-2102B8DE17D4}"/>
      </w:docPartPr>
      <w:docPartBody>
        <w:p w:rsidR="00A42F23" w:rsidRDefault="00000000">
          <w:pPr>
            <w:pStyle w:val="110698BDC318BF419C382CD30F92B82E"/>
          </w:pPr>
          <w:r>
            <w:t>Table 1</w:t>
          </w:r>
        </w:p>
      </w:docPartBody>
    </w:docPart>
    <w:docPart>
      <w:docPartPr>
        <w:name w:val="4ECFBC82A60180499B9A0A5058BB23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C3F047-24C1-A14E-A4F3-6BECDB6FA307}"/>
      </w:docPartPr>
      <w:docPartBody>
        <w:p w:rsidR="00A42F23" w:rsidRDefault="00000000">
          <w:pPr>
            <w:pStyle w:val="4ECFBC82A60180499B9A0A5058BB23FB"/>
          </w:pPr>
          <w:r w:rsidRPr="00530EF3">
            <w:t>Table Title</w:t>
          </w:r>
        </w:p>
      </w:docPartBody>
    </w:docPart>
    <w:docPart>
      <w:docPartPr>
        <w:name w:val="01BD94434E04F44A80C52753775555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59EEF1-652A-0C49-B697-A5A55CE80C40}"/>
      </w:docPartPr>
      <w:docPartBody>
        <w:p w:rsidR="00A42F23" w:rsidRDefault="00000000">
          <w:pPr>
            <w:pStyle w:val="01BD94434E04F44A80C5275377555515"/>
          </w:pPr>
          <w:r w:rsidRPr="576062CF">
            <w:t>Column Head</w:t>
          </w:r>
        </w:p>
      </w:docPartBody>
    </w:docPart>
    <w:docPart>
      <w:docPartPr>
        <w:name w:val="ADF5BAB045979C4A88050D82B0D5DF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C360A6-3A8E-3A4A-B9F1-F34AB4A2C00B}"/>
      </w:docPartPr>
      <w:docPartBody>
        <w:p w:rsidR="00A42F23" w:rsidRDefault="00000000">
          <w:pPr>
            <w:pStyle w:val="ADF5BAB045979C4A88050D82B0D5DF5B"/>
          </w:pPr>
          <w:r w:rsidRPr="576062CF">
            <w:t>Column Head</w:t>
          </w:r>
        </w:p>
      </w:docPartBody>
    </w:docPart>
    <w:docPart>
      <w:docPartPr>
        <w:name w:val="FC73D0EADE2BE7479196CE250CE012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2EC254-86AC-D442-A7FE-AF19DA9E717F}"/>
      </w:docPartPr>
      <w:docPartBody>
        <w:p w:rsidR="00A42F23" w:rsidRDefault="00000000">
          <w:pPr>
            <w:pStyle w:val="FC73D0EADE2BE7479196CE250CE0122B"/>
          </w:pPr>
          <w:r w:rsidRPr="576062CF">
            <w:t>Column Head</w:t>
          </w:r>
        </w:p>
      </w:docPartBody>
    </w:docPart>
    <w:docPart>
      <w:docPartPr>
        <w:name w:val="B46AD786267ADB40A7C4AB0D8F5307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19C15D-F6C7-4F4A-9420-BF70E62551DD}"/>
      </w:docPartPr>
      <w:docPartBody>
        <w:p w:rsidR="00A42F23" w:rsidRDefault="00000000">
          <w:pPr>
            <w:pStyle w:val="B46AD786267ADB40A7C4AB0D8F5307C2"/>
          </w:pPr>
          <w:r w:rsidRPr="576062CF">
            <w:t>Column Head</w:t>
          </w:r>
        </w:p>
      </w:docPartBody>
    </w:docPart>
    <w:docPart>
      <w:docPartPr>
        <w:name w:val="DBA8991A77046C4E934FC07BD79209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75C796-2C78-3949-AD47-8D5BB1D9D35D}"/>
      </w:docPartPr>
      <w:docPartBody>
        <w:p w:rsidR="00A42F23" w:rsidRDefault="00000000">
          <w:pPr>
            <w:pStyle w:val="DBA8991A77046C4E934FC07BD7920905"/>
          </w:pPr>
          <w:r w:rsidRPr="576062CF">
            <w:t>Column Head</w:t>
          </w:r>
        </w:p>
      </w:docPartBody>
    </w:docPart>
    <w:docPart>
      <w:docPartPr>
        <w:name w:val="DB4A17BCEC82F0459E66B8AE883C10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34409-C891-0946-83C1-7D1128541E3E}"/>
      </w:docPartPr>
      <w:docPartBody>
        <w:p w:rsidR="00A42F23" w:rsidRDefault="00000000">
          <w:pPr>
            <w:pStyle w:val="DB4A17BCEC82F0459E66B8AE883C1068"/>
          </w:pPr>
          <w:r w:rsidRPr="576062CF">
            <w:t>Row Head</w:t>
          </w:r>
        </w:p>
      </w:docPartBody>
    </w:docPart>
    <w:docPart>
      <w:docPartPr>
        <w:name w:val="3EA23361DF48FE43B64AC3955FCCE2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1415F7-69D1-DA44-B6C9-33FE9306DB92}"/>
      </w:docPartPr>
      <w:docPartBody>
        <w:p w:rsidR="00A42F23" w:rsidRDefault="00000000">
          <w:pPr>
            <w:pStyle w:val="3EA23361DF48FE43B64AC3955FCCE215"/>
          </w:pPr>
          <w:r>
            <w:t>123</w:t>
          </w:r>
        </w:p>
      </w:docPartBody>
    </w:docPart>
    <w:docPart>
      <w:docPartPr>
        <w:name w:val="F237262273483A46A85F6105E087B5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026B49-2534-5D47-AB3E-4BFB752F514A}"/>
      </w:docPartPr>
      <w:docPartBody>
        <w:p w:rsidR="00A42F23" w:rsidRDefault="00000000">
          <w:pPr>
            <w:pStyle w:val="F237262273483A46A85F6105E087B55F"/>
          </w:pPr>
          <w:r>
            <w:t>123</w:t>
          </w:r>
        </w:p>
      </w:docPartBody>
    </w:docPart>
    <w:docPart>
      <w:docPartPr>
        <w:name w:val="E7D0214B4A247648BA94D131B90A44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3C1F14-774F-F04C-8C3C-F727D13DA222}"/>
      </w:docPartPr>
      <w:docPartBody>
        <w:p w:rsidR="00A42F23" w:rsidRDefault="00000000">
          <w:pPr>
            <w:pStyle w:val="E7D0214B4A247648BA94D131B90A4415"/>
          </w:pPr>
          <w:r>
            <w:t>123</w:t>
          </w:r>
        </w:p>
      </w:docPartBody>
    </w:docPart>
    <w:docPart>
      <w:docPartPr>
        <w:name w:val="DA14C021D6431C48B009B16C957C99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C83336-F378-E145-A3D5-FB28FDBBF5C7}"/>
      </w:docPartPr>
      <w:docPartBody>
        <w:p w:rsidR="00A42F23" w:rsidRDefault="00000000">
          <w:pPr>
            <w:pStyle w:val="DA14C021D6431C48B009B16C957C99EF"/>
          </w:pPr>
          <w:r>
            <w:t>123</w:t>
          </w:r>
        </w:p>
      </w:docPartBody>
    </w:docPart>
    <w:docPart>
      <w:docPartPr>
        <w:name w:val="B9F92BB9A9EC2440B53526921F4D6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034F8E-9CBA-DD4E-9D9D-0D407F5E352C}"/>
      </w:docPartPr>
      <w:docPartBody>
        <w:p w:rsidR="00A42F23" w:rsidRDefault="00000000">
          <w:pPr>
            <w:pStyle w:val="B9F92BB9A9EC2440B53526921F4D6668"/>
          </w:pPr>
          <w:r w:rsidRPr="576062CF">
            <w:t>Row Head</w:t>
          </w:r>
        </w:p>
      </w:docPartBody>
    </w:docPart>
    <w:docPart>
      <w:docPartPr>
        <w:name w:val="8778CA5618921043BE0C8818F4F1F2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877C4C-FF5D-EC40-8F12-CA68414F8793}"/>
      </w:docPartPr>
      <w:docPartBody>
        <w:p w:rsidR="00A42F23" w:rsidRDefault="00000000">
          <w:pPr>
            <w:pStyle w:val="8778CA5618921043BE0C8818F4F1F217"/>
          </w:pPr>
          <w:r>
            <w:t>456</w:t>
          </w:r>
        </w:p>
      </w:docPartBody>
    </w:docPart>
    <w:docPart>
      <w:docPartPr>
        <w:name w:val="C9C32FF8F2B4C143A420972A121181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AB7E26-8EB7-6547-AD50-78D62C8AAA6C}"/>
      </w:docPartPr>
      <w:docPartBody>
        <w:p w:rsidR="00A42F23" w:rsidRDefault="00000000">
          <w:pPr>
            <w:pStyle w:val="C9C32FF8F2B4C143A420972A121181E6"/>
          </w:pPr>
          <w:r>
            <w:t>456</w:t>
          </w:r>
        </w:p>
      </w:docPartBody>
    </w:docPart>
    <w:docPart>
      <w:docPartPr>
        <w:name w:val="CC01A856AA3EE344B3EEEA8FDD2ADE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3092CF-40A0-8F44-A6C4-78F99736D31E}"/>
      </w:docPartPr>
      <w:docPartBody>
        <w:p w:rsidR="00A42F23" w:rsidRDefault="00000000">
          <w:pPr>
            <w:pStyle w:val="CC01A856AA3EE344B3EEEA8FDD2ADE9C"/>
          </w:pPr>
          <w:r>
            <w:t>456</w:t>
          </w:r>
        </w:p>
      </w:docPartBody>
    </w:docPart>
    <w:docPart>
      <w:docPartPr>
        <w:name w:val="A662A8E8CF544649BEF68187DFFF34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80553F-8052-DE46-ABF6-DD9B847D07D0}"/>
      </w:docPartPr>
      <w:docPartBody>
        <w:p w:rsidR="00A42F23" w:rsidRDefault="00000000">
          <w:pPr>
            <w:pStyle w:val="A662A8E8CF544649BEF68187DFFF34C9"/>
          </w:pPr>
          <w:r>
            <w:t>456</w:t>
          </w:r>
        </w:p>
      </w:docPartBody>
    </w:docPart>
    <w:docPart>
      <w:docPartPr>
        <w:name w:val="E4E7B0EC981CF948B84F654C77FBBA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A32106-C167-EC4C-827C-A5BC29A81C39}"/>
      </w:docPartPr>
      <w:docPartBody>
        <w:p w:rsidR="00A42F23" w:rsidRDefault="00000000">
          <w:pPr>
            <w:pStyle w:val="E4E7B0EC981CF948B84F654C77FBBAF2"/>
          </w:pPr>
          <w:r w:rsidRPr="576062CF">
            <w:t>Row Head</w:t>
          </w:r>
        </w:p>
      </w:docPartBody>
    </w:docPart>
    <w:docPart>
      <w:docPartPr>
        <w:name w:val="E266B3DBE76D2B4EBC88DAB46248AB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0A1D04-0295-CE4E-979E-63A4397BD651}"/>
      </w:docPartPr>
      <w:docPartBody>
        <w:p w:rsidR="00A42F23" w:rsidRDefault="00000000">
          <w:pPr>
            <w:pStyle w:val="E266B3DBE76D2B4EBC88DAB46248ABD7"/>
          </w:pPr>
          <w:r>
            <w:t>789</w:t>
          </w:r>
        </w:p>
      </w:docPartBody>
    </w:docPart>
    <w:docPart>
      <w:docPartPr>
        <w:name w:val="54E27244A4DB654D992AFF6DE23842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E90013-5416-3642-A2FD-9965218CB249}"/>
      </w:docPartPr>
      <w:docPartBody>
        <w:p w:rsidR="00A42F23" w:rsidRDefault="00000000">
          <w:pPr>
            <w:pStyle w:val="54E27244A4DB654D992AFF6DE238423A"/>
          </w:pPr>
          <w:r>
            <w:t>789</w:t>
          </w:r>
        </w:p>
      </w:docPartBody>
    </w:docPart>
    <w:docPart>
      <w:docPartPr>
        <w:name w:val="B6A76BC6405C4840AA028E4975676A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FF6322-89AD-9A4B-8B5B-D71C234EBC4B}"/>
      </w:docPartPr>
      <w:docPartBody>
        <w:p w:rsidR="00A42F23" w:rsidRDefault="00000000">
          <w:pPr>
            <w:pStyle w:val="B6A76BC6405C4840AA028E4975676A35"/>
          </w:pPr>
          <w:r>
            <w:t>789</w:t>
          </w:r>
        </w:p>
      </w:docPartBody>
    </w:docPart>
    <w:docPart>
      <w:docPartPr>
        <w:name w:val="8453CE12199C1045A5EFD58E858940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CFB1AA-1BD6-6A49-8D31-546402065EFD}"/>
      </w:docPartPr>
      <w:docPartBody>
        <w:p w:rsidR="00A42F23" w:rsidRDefault="00000000">
          <w:pPr>
            <w:pStyle w:val="8453CE12199C1045A5EFD58E8589405F"/>
          </w:pPr>
          <w:r>
            <w:t>789</w:t>
          </w:r>
        </w:p>
      </w:docPartBody>
    </w:docPart>
    <w:docPart>
      <w:docPartPr>
        <w:name w:val="71B7FF8236295A4AB0355950354B41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F4022-92BD-A141-8296-E517DD6A9516}"/>
      </w:docPartPr>
      <w:docPartBody>
        <w:p w:rsidR="00A42F23" w:rsidRDefault="00000000">
          <w:pPr>
            <w:pStyle w:val="71B7FF8236295A4AB0355950354B412C"/>
          </w:pPr>
          <w:r w:rsidRPr="576062CF">
            <w:t>Row Head</w:t>
          </w:r>
        </w:p>
      </w:docPartBody>
    </w:docPart>
    <w:docPart>
      <w:docPartPr>
        <w:name w:val="35D237B1C956134B876213AE4D0F4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8C359-287A-AF43-98AF-83E94F2CF572}"/>
      </w:docPartPr>
      <w:docPartBody>
        <w:p w:rsidR="00A42F23" w:rsidRDefault="00000000">
          <w:pPr>
            <w:pStyle w:val="35D237B1C956134B876213AE4D0F4C20"/>
          </w:pPr>
          <w:r>
            <w:t>123</w:t>
          </w:r>
        </w:p>
      </w:docPartBody>
    </w:docPart>
    <w:docPart>
      <w:docPartPr>
        <w:name w:val="A989D5E900615E4CA0C74905F14C54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E29F49-512B-D847-8A9B-8418FCE7ABFB}"/>
      </w:docPartPr>
      <w:docPartBody>
        <w:p w:rsidR="00A42F23" w:rsidRDefault="00000000">
          <w:pPr>
            <w:pStyle w:val="A989D5E900615E4CA0C74905F14C54C0"/>
          </w:pPr>
          <w:r>
            <w:t>123</w:t>
          </w:r>
        </w:p>
      </w:docPartBody>
    </w:docPart>
    <w:docPart>
      <w:docPartPr>
        <w:name w:val="2BC4F5913929F54BA8F84848AC4B1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8DECB8-ABB1-DA41-AA75-CA39A4649074}"/>
      </w:docPartPr>
      <w:docPartBody>
        <w:p w:rsidR="00A42F23" w:rsidRDefault="00000000">
          <w:pPr>
            <w:pStyle w:val="2BC4F5913929F54BA8F84848AC4B137E"/>
          </w:pPr>
          <w:r>
            <w:t>123</w:t>
          </w:r>
        </w:p>
      </w:docPartBody>
    </w:docPart>
    <w:docPart>
      <w:docPartPr>
        <w:name w:val="BD78C1EDCD6104479999E57B0DF3B6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53E887-6A32-FF49-80B9-F9EF84CBA88B}"/>
      </w:docPartPr>
      <w:docPartBody>
        <w:p w:rsidR="00A42F23" w:rsidRDefault="00000000">
          <w:pPr>
            <w:pStyle w:val="BD78C1EDCD6104479999E57B0DF3B61F"/>
          </w:pPr>
          <w:r>
            <w:t>123</w:t>
          </w:r>
        </w:p>
      </w:docPartBody>
    </w:docPart>
    <w:docPart>
      <w:docPartPr>
        <w:name w:val="1A836ED54960674EA46E5A28E2D8BD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1ACE40-F72D-C848-B365-637790AB4464}"/>
      </w:docPartPr>
      <w:docPartBody>
        <w:p w:rsidR="00A42F23" w:rsidRDefault="00000000">
          <w:pPr>
            <w:pStyle w:val="1A836ED54960674EA46E5A28E2D8BD0A"/>
          </w:pPr>
          <w:r w:rsidRPr="576062CF">
            <w:t>Row Head</w:t>
          </w:r>
        </w:p>
      </w:docPartBody>
    </w:docPart>
    <w:docPart>
      <w:docPartPr>
        <w:name w:val="8D0B5F14D9F2014DA0E18DED344F9F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1DDDA9-92C8-344F-8614-1C4748873C0F}"/>
      </w:docPartPr>
      <w:docPartBody>
        <w:p w:rsidR="00A42F23" w:rsidRDefault="00000000">
          <w:pPr>
            <w:pStyle w:val="8D0B5F14D9F2014DA0E18DED344F9F72"/>
          </w:pPr>
          <w:r>
            <w:t>456</w:t>
          </w:r>
        </w:p>
      </w:docPartBody>
    </w:docPart>
    <w:docPart>
      <w:docPartPr>
        <w:name w:val="0865E90141DE1A4F931C911891280B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6F0094-550D-B847-85B2-F2D11BBB333F}"/>
      </w:docPartPr>
      <w:docPartBody>
        <w:p w:rsidR="00A42F23" w:rsidRDefault="00000000">
          <w:pPr>
            <w:pStyle w:val="0865E90141DE1A4F931C911891280BBD"/>
          </w:pPr>
          <w:r>
            <w:t>456</w:t>
          </w:r>
        </w:p>
      </w:docPartBody>
    </w:docPart>
    <w:docPart>
      <w:docPartPr>
        <w:name w:val="BB6D24A94C681746A957AC3C992CB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89565C-79EB-7B40-AE3B-E9D8AF5036F9}"/>
      </w:docPartPr>
      <w:docPartBody>
        <w:p w:rsidR="00A42F23" w:rsidRDefault="00000000">
          <w:pPr>
            <w:pStyle w:val="BB6D24A94C681746A957AC3C992CB5DD"/>
          </w:pPr>
          <w:r>
            <w:t>456</w:t>
          </w:r>
        </w:p>
      </w:docPartBody>
    </w:docPart>
    <w:docPart>
      <w:docPartPr>
        <w:name w:val="E44C7EBE8683B24C993C7A1860959E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242453-FC97-9F4B-82A1-75E1517B941E}"/>
      </w:docPartPr>
      <w:docPartBody>
        <w:p w:rsidR="00A42F23" w:rsidRDefault="00000000">
          <w:pPr>
            <w:pStyle w:val="E44C7EBE8683B24C993C7A1860959E69"/>
          </w:pPr>
          <w:r>
            <w:t>456</w:t>
          </w:r>
        </w:p>
      </w:docPartBody>
    </w:docPart>
    <w:docPart>
      <w:docPartPr>
        <w:name w:val="36E2E85E41DB084F8819365A1D7E23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F5F3D-2581-0F46-A547-FDD5CEBFE7F8}"/>
      </w:docPartPr>
      <w:docPartBody>
        <w:p w:rsidR="00A42F23" w:rsidRDefault="00000000">
          <w:pPr>
            <w:pStyle w:val="36E2E85E41DB084F8819365A1D7E23F9"/>
          </w:pPr>
          <w:r w:rsidRPr="576062CF">
            <w:t>Row Head</w:t>
          </w:r>
        </w:p>
      </w:docPartBody>
    </w:docPart>
    <w:docPart>
      <w:docPartPr>
        <w:name w:val="1CEF2801FCF9C74DAB991FD3FA49E9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B24622-730E-624B-ADD7-308B5A1B0788}"/>
      </w:docPartPr>
      <w:docPartBody>
        <w:p w:rsidR="00A42F23" w:rsidRDefault="00000000">
          <w:pPr>
            <w:pStyle w:val="1CEF2801FCF9C74DAB991FD3FA49E90B"/>
          </w:pPr>
          <w:r>
            <w:t>789</w:t>
          </w:r>
        </w:p>
      </w:docPartBody>
    </w:docPart>
    <w:docPart>
      <w:docPartPr>
        <w:name w:val="4466607F8832F745A9ACF11E02DE65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934A86-E8B9-464C-99E6-1FAACF0226C0}"/>
      </w:docPartPr>
      <w:docPartBody>
        <w:p w:rsidR="00A42F23" w:rsidRDefault="00000000">
          <w:pPr>
            <w:pStyle w:val="4466607F8832F745A9ACF11E02DE65CE"/>
          </w:pPr>
          <w:r>
            <w:t>789</w:t>
          </w:r>
        </w:p>
      </w:docPartBody>
    </w:docPart>
    <w:docPart>
      <w:docPartPr>
        <w:name w:val="953D7D603DE195428474D44B36E005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14E939-9A7C-3148-82F3-949485AE663C}"/>
      </w:docPartPr>
      <w:docPartBody>
        <w:p w:rsidR="00A42F23" w:rsidRDefault="00000000">
          <w:pPr>
            <w:pStyle w:val="953D7D603DE195428474D44B36E00577"/>
          </w:pPr>
          <w:r>
            <w:t>789</w:t>
          </w:r>
        </w:p>
      </w:docPartBody>
    </w:docPart>
    <w:docPart>
      <w:docPartPr>
        <w:name w:val="7A73336329402D47A30F1F78EB2AA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B4F7B2-E0E0-3C4C-B043-41630636BA41}"/>
      </w:docPartPr>
      <w:docPartBody>
        <w:p w:rsidR="00A42F23" w:rsidRDefault="00000000">
          <w:pPr>
            <w:pStyle w:val="7A73336329402D47A30F1F78EB2AA741"/>
          </w:pPr>
          <w:r>
            <w:t>789</w:t>
          </w:r>
        </w:p>
      </w:docPartBody>
    </w:docPart>
    <w:docPart>
      <w:docPartPr>
        <w:name w:val="78188693CCFC424895E7BF14EADCAE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B04FBB-7F5B-754B-8446-AD446038B1E3}"/>
      </w:docPartPr>
      <w:docPartBody>
        <w:p w:rsidR="00A42F23" w:rsidRDefault="00000000">
          <w:pPr>
            <w:pStyle w:val="78188693CCFC424895E7BF14EADCAE47"/>
          </w:pPr>
          <w:r w:rsidRPr="72E609EB">
            <w:rPr>
              <w:rStyle w:val="Emphasis"/>
              <w:rFonts w:ascii="Calibri" w:eastAsia="Calibri" w:hAnsi="Calibri" w:cs="Calibri"/>
              <w:color w:val="000000" w:themeColor="text1"/>
            </w:rPr>
            <w:t>Note</w:t>
          </w:r>
          <w:r w:rsidRPr="72E609EB">
            <w:rPr>
              <w:rFonts w:ascii="Calibri" w:eastAsia="Calibri" w:hAnsi="Calibri" w:cs="Calibri"/>
              <w:color w:val="000000" w:themeColor="text1"/>
            </w:rPr>
            <w:t>:</w:t>
          </w:r>
        </w:p>
      </w:docPartBody>
    </w:docPart>
    <w:docPart>
      <w:docPartPr>
        <w:name w:val="4F168C8CBD1C474C90ECB2D801299E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3F4CEF-321F-2C42-9D5C-A979CC84DD80}"/>
      </w:docPartPr>
      <w:docPartBody>
        <w:p w:rsidR="00A42F23" w:rsidRDefault="00000000">
          <w:pPr>
            <w:pStyle w:val="4F168C8CBD1C474C90ECB2D801299ECD"/>
          </w:pPr>
          <w:r w:rsidRPr="00DF3215">
            <w:t xml:space="preserve">Place all tables for your paper in a tables section, following references and footnotes. Start a new page for each table, include a table number and table title for each, as shown. All explanatory text appears in a table note that follows the table, like this one. Use the </w:t>
          </w:r>
          <w:r w:rsidRPr="00DF3215">
            <w:rPr>
              <w:rStyle w:val="Strong"/>
            </w:rPr>
            <w:t>Table/Figure</w:t>
          </w:r>
          <w:r w:rsidRPr="00DF3215">
            <w:t xml:space="preserve"> style, available on the </w:t>
          </w:r>
          <w:r w:rsidRPr="00DF3215">
            <w:rPr>
              <w:rStyle w:val="Strong"/>
            </w:rPr>
            <w:t>Home</w:t>
          </w:r>
          <w:r w:rsidRPr="00DF3215">
            <w:t xml:space="preserve"> tab, in the </w:t>
          </w:r>
          <w:r w:rsidRPr="00DF3215">
            <w:rPr>
              <w:rStyle w:val="Strong"/>
            </w:rPr>
            <w:t>Styles</w:t>
          </w:r>
          <w:r w:rsidRPr="00DF3215">
            <w:t xml:space="preserve"> gallery, to get the spacing between table and note. Tables in APA format can use single or 1.5 line spacing. Include a heading for every row and column, even if the content seems obvious. A default table style has been set up for this template that fits APA guidelines. To insert a table, on the </w:t>
          </w:r>
          <w:r w:rsidRPr="00DF3215">
            <w:rPr>
              <w:rStyle w:val="Strong"/>
            </w:rPr>
            <w:t>Insert</w:t>
          </w:r>
          <w:r w:rsidRPr="00DF3215">
            <w:t xml:space="preserve"> tab, click </w:t>
          </w:r>
          <w:r w:rsidRPr="00DF3215">
            <w:rPr>
              <w:rStyle w:val="Strong"/>
            </w:rPr>
            <w:t>Table</w:t>
          </w:r>
          <w:r w:rsidRPr="00DF3215">
            <w:t>.</w:t>
          </w:r>
        </w:p>
      </w:docPartBody>
    </w:docPart>
    <w:docPart>
      <w:docPartPr>
        <w:name w:val="CABAEAF5353769448682CEBEF581C9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D8E53E-7DBC-6E44-BBBD-275822388A70}"/>
      </w:docPartPr>
      <w:docPartBody>
        <w:p w:rsidR="00A42F23" w:rsidRDefault="00000000">
          <w:pPr>
            <w:pStyle w:val="CABAEAF5353769448682CEBEF581C975"/>
          </w:pPr>
          <w:r w:rsidRPr="00B5233A">
            <w:t>Figures Title</w:t>
          </w:r>
        </w:p>
      </w:docPartBody>
    </w:docPart>
    <w:docPart>
      <w:docPartPr>
        <w:name w:val="91F147C636488943AD4C7E1BB9525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C00D0B-CA45-7444-9FE9-3D93A4AA69A8}"/>
      </w:docPartPr>
      <w:docPartBody>
        <w:p w:rsidR="00A42F23" w:rsidRDefault="00000000">
          <w:pPr>
            <w:pStyle w:val="91F147C636488943AD4C7E1BB9525DA6"/>
          </w:pPr>
          <w:r w:rsidRPr="00530EF3">
            <w:rPr>
              <w:b/>
            </w:rPr>
            <w:t>Figure 1.</w:t>
          </w:r>
        </w:p>
      </w:docPartBody>
    </w:docPart>
    <w:docPart>
      <w:docPartPr>
        <w:name w:val="1E3E0CFE7D74F24097728FF1D968A2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367E13-CF8F-FB4A-93F4-9CC5BA60CB6E}"/>
      </w:docPartPr>
      <w:docPartBody>
        <w:p w:rsidR="00A42F23" w:rsidRDefault="00000000">
          <w:pPr>
            <w:pStyle w:val="1E3E0CFE7D74F24097728FF1D968A281"/>
          </w:pPr>
          <w:r w:rsidRPr="00530EF3">
            <w:rPr>
              <w:i/>
              <w:iCs/>
            </w:rPr>
            <w:t>Include all figures in their own section, following references, footnotes, and tables. Include a numbered caption for each figure. Use the Table/Figure style for easy spacing between figure and caption.</w:t>
          </w:r>
        </w:p>
      </w:docPartBody>
    </w:docPart>
    <w:docPart>
      <w:docPartPr>
        <w:name w:val="53895BBFD4DE5340B5FAD6B8D89A07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2AD495-C883-5F42-AB6E-D9A3E80C0BA3}"/>
      </w:docPartPr>
      <w:docPartBody>
        <w:p w:rsidR="00A42F23" w:rsidRDefault="00000000">
          <w:pPr>
            <w:pStyle w:val="53895BBFD4DE5340B5FAD6B8D89A070C"/>
          </w:pPr>
          <w:r w:rsidRPr="0F5677D9">
            <w:rPr>
              <w:i/>
              <w:iCs/>
            </w:rPr>
            <w:t xml:space="preserve">For additional information on APA Style formatting, please consult the </w:t>
          </w:r>
          <w:hyperlink r:id="rId4">
            <w:r w:rsidR="00A42F23" w:rsidRPr="0F5677D9">
              <w:rPr>
                <w:rStyle w:val="Hyperlink"/>
              </w:rPr>
              <w:t>APA Style Manual, 7th Edition</w:t>
            </w:r>
          </w:hyperlink>
          <w:r w:rsidRPr="0F5677D9">
            <w:rPr>
              <w:i/>
              <w:iCs/>
            </w:rPr>
            <w:t>.</w:t>
          </w:r>
        </w:p>
      </w:docPartBody>
    </w:docPart>
    <w:docPart>
      <w:docPartPr>
        <w:name w:val="314EDE35D659F04CB24A10374D5405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95CF27-A441-4845-90D6-F7D12D1336E7}"/>
      </w:docPartPr>
      <w:docPartBody>
        <w:p w:rsidR="00000000" w:rsidRDefault="00961381" w:rsidP="00961381">
          <w:pPr>
            <w:pStyle w:val="314EDE35D659F04CB24A10374D540563"/>
          </w:pPr>
          <w:r>
            <w:t>Heading levels 1-3 get their own paragraph, as shown. Headings 4 and 5 are run-in headings used at the beginning of the paragraph. Include a period at the end of a run-in heading. Double-space all text, including headings. Use descriptive headings to help readers identify sections of your paper.</w:t>
          </w:r>
        </w:p>
      </w:docPartBody>
    </w:docPart>
    <w:docPart>
      <w:docPartPr>
        <w:name w:val="42B431467AF0D247A5C86FB4B1874E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1B22BE-00D0-A040-8546-C0A2B69745BD}"/>
      </w:docPartPr>
      <w:docPartBody>
        <w:p w:rsidR="00000000" w:rsidRDefault="00961381" w:rsidP="00961381">
          <w:pPr>
            <w:pStyle w:val="42B431467AF0D247A5C86FB4B1874E54"/>
          </w:pPr>
          <w:r>
            <w:t xml:space="preserve">To add a table of contents (TOC), apply the appropriate heading style to just the heading text at the start of a paragraph and it will show up in your TOC. To do this, select the text for your heading. Then, on the </w:t>
          </w:r>
          <w:r w:rsidRPr="00500997">
            <w:rPr>
              <w:rStyle w:val="Strong"/>
            </w:rPr>
            <w:t>Home</w:t>
          </w:r>
          <w:r>
            <w:t xml:space="preserve"> tab, in the </w:t>
          </w:r>
          <w:r w:rsidRPr="00500997">
            <w:rPr>
              <w:rStyle w:val="Strong"/>
            </w:rPr>
            <w:t>Styles</w:t>
          </w:r>
          <w:r>
            <w:t xml:space="preserve"> gallery, click the style you need.</w:t>
          </w:r>
        </w:p>
      </w:docPartBody>
    </w:docPart>
    <w:docPart>
      <w:docPartPr>
        <w:name w:val="A687AFAD58310A4BA5FCBF800BB729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AACB9A-E1E5-3948-9579-C2C0F6484A77}"/>
      </w:docPartPr>
      <w:docPartBody>
        <w:p w:rsidR="00000000" w:rsidRDefault="00961381" w:rsidP="00961381">
          <w:pPr>
            <w:pStyle w:val="A687AFAD58310A4BA5FCBF800BB729C1"/>
          </w:pPr>
          <w:r>
            <w:t xml:space="preserve">To add a table of contents (TOC), apply the appropriate heading style to just the heading text at the start of a paragraph and it will show up in your TOC. To do this, select the text for your heading. Then, on the </w:t>
          </w:r>
          <w:r w:rsidRPr="00500997">
            <w:rPr>
              <w:rStyle w:val="Strong"/>
            </w:rPr>
            <w:t>Home</w:t>
          </w:r>
          <w:r>
            <w:t xml:space="preserve"> tab, in the </w:t>
          </w:r>
          <w:r w:rsidRPr="00500997">
            <w:rPr>
              <w:rStyle w:val="Strong"/>
            </w:rPr>
            <w:t>Styles</w:t>
          </w:r>
          <w:r>
            <w:t xml:space="preserve"> gallery, click the style you need.</w:t>
          </w:r>
        </w:p>
      </w:docPartBody>
    </w:docPart>
    <w:docPart>
      <w:docPartPr>
        <w:name w:val="C5F01884E6EF2240B8F973E7F37B32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8E27C1-0634-D545-8C6F-692A88EA0C0B}"/>
      </w:docPartPr>
      <w:docPartBody>
        <w:p w:rsidR="00000000" w:rsidRDefault="00961381" w:rsidP="00961381">
          <w:pPr>
            <w:pStyle w:val="C5F01884E6EF2240B8F973E7F37B32FE"/>
          </w:pPr>
          <w:r>
            <w:t xml:space="preserve">To add a table of contents (TOC), apply the appropriate heading style to just the heading text at the start of a paragraph and it will show up in your TOC. To do this, select the text for your heading. Then, on the </w:t>
          </w:r>
          <w:r w:rsidRPr="00500997">
            <w:rPr>
              <w:rStyle w:val="Strong"/>
            </w:rPr>
            <w:t>Home</w:t>
          </w:r>
          <w:r>
            <w:t xml:space="preserve"> tab, in the </w:t>
          </w:r>
          <w:r w:rsidRPr="00500997">
            <w:rPr>
              <w:rStyle w:val="Strong"/>
            </w:rPr>
            <w:t>Styles</w:t>
          </w:r>
          <w:r>
            <w:t xml:space="preserve"> gallery, click the style you need.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323"/>
    <w:rsid w:val="00345202"/>
    <w:rsid w:val="003574E8"/>
    <w:rsid w:val="004D7A38"/>
    <w:rsid w:val="00961381"/>
    <w:rsid w:val="00A42F23"/>
    <w:rsid w:val="00AD2323"/>
    <w:rsid w:val="00DE7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after="0" w:line="480" w:lineRule="auto"/>
      <w:jc w:val="center"/>
      <w:outlineLvl w:val="0"/>
    </w:pPr>
    <w:rPr>
      <w:rFonts w:eastAsiaTheme="minorHAnsi"/>
      <w:b/>
      <w:bCs/>
      <w:kern w:val="0"/>
      <w:sz w:val="22"/>
      <w:szCs w:val="22"/>
      <w:lang w:val="en-US" w:eastAsia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1381"/>
    <w:pPr>
      <w:spacing w:after="0" w:line="480" w:lineRule="auto"/>
      <w:outlineLvl w:val="2"/>
    </w:pPr>
    <w:rPr>
      <w:rFonts w:eastAsiaTheme="minorHAnsi"/>
      <w:b/>
      <w:bCs/>
      <w:i/>
      <w:iCs/>
      <w:kern w:val="0"/>
      <w:sz w:val="22"/>
      <w:szCs w:val="22"/>
      <w:lang w:val="en-US" w:eastAsia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spacing w:after="0" w:line="480" w:lineRule="auto"/>
      <w:outlineLvl w:val="3"/>
    </w:pPr>
    <w:rPr>
      <w:rFonts w:eastAsiaTheme="minorHAnsi"/>
      <w:b/>
      <w:bCs/>
      <w:kern w:val="0"/>
      <w:sz w:val="22"/>
      <w:szCs w:val="22"/>
      <w:lang w:val="en-US" w:eastAsia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spacing w:after="0" w:line="480" w:lineRule="auto"/>
      <w:outlineLvl w:val="4"/>
    </w:pPr>
    <w:rPr>
      <w:rFonts w:eastAsiaTheme="minorHAnsi"/>
      <w:b/>
      <w:bCs/>
      <w:i/>
      <w:iCs/>
      <w:kern w:val="0"/>
      <w:sz w:val="22"/>
      <w:szCs w:val="22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25CABF1A91C2B42A6DE4FE215654A94">
    <w:name w:val="025CABF1A91C2B42A6DE4FE215654A94"/>
  </w:style>
  <w:style w:type="paragraph" w:customStyle="1" w:styleId="3616981D21A5874282E57D6D20D69D35">
    <w:name w:val="3616981D21A5874282E57D6D20D69D35"/>
  </w:style>
  <w:style w:type="paragraph" w:customStyle="1" w:styleId="983E3637C642DF42A381AD858E2FA5FF">
    <w:name w:val="983E3637C642DF42A381AD858E2FA5FF"/>
  </w:style>
  <w:style w:type="paragraph" w:customStyle="1" w:styleId="7D17D595DEFAF840BBBA098FDDF9B889">
    <w:name w:val="7D17D595DEFAF840BBBA098FDDF9B889"/>
  </w:style>
  <w:style w:type="paragraph" w:customStyle="1" w:styleId="B4F8F471C2FE5C43A5CEDACD14BAD20A">
    <w:name w:val="B4F8F471C2FE5C43A5CEDACD14BAD20A"/>
  </w:style>
  <w:style w:type="paragraph" w:customStyle="1" w:styleId="3B969C0A2D59E545AE7EA57CEC398424">
    <w:name w:val="3B969C0A2D59E545AE7EA57CEC398424"/>
  </w:style>
  <w:style w:type="paragraph" w:customStyle="1" w:styleId="E2835100E8538B47A1558176B8FF203E">
    <w:name w:val="E2835100E8538B47A1558176B8FF203E"/>
  </w:style>
  <w:style w:type="paragraph" w:customStyle="1" w:styleId="66727351EFAD664FAA75D175C0166738">
    <w:name w:val="66727351EFAD664FAA75D175C0166738"/>
  </w:style>
  <w:style w:type="paragraph" w:customStyle="1" w:styleId="F6E0BED539107547AD9C8DE30448330B">
    <w:name w:val="F6E0BED539107547AD9C8DE30448330B"/>
  </w:style>
  <w:style w:type="paragraph" w:customStyle="1" w:styleId="8018F2685E1C5B44A465118FE894422A">
    <w:name w:val="8018F2685E1C5B44A465118FE894422A"/>
  </w:style>
  <w:style w:type="character" w:styleId="Strong">
    <w:name w:val="Strong"/>
    <w:basedOn w:val="DefaultParagraphFont"/>
    <w:uiPriority w:val="22"/>
    <w:qFormat/>
    <w:rsid w:val="00961381"/>
    <w:rPr>
      <w:b/>
      <w:bCs/>
    </w:rPr>
  </w:style>
  <w:style w:type="paragraph" w:customStyle="1" w:styleId="FCB43A10E2DC3148A6D1F9E30E46A58B">
    <w:name w:val="FCB43A10E2DC3148A6D1F9E30E46A58B"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customStyle="1" w:styleId="57DB0CC0B4F6EC4C93D719B979A58F48">
    <w:name w:val="57DB0CC0B4F6EC4C93D719B979A58F48"/>
  </w:style>
  <w:style w:type="paragraph" w:customStyle="1" w:styleId="6E7D6171B4E2214985E16169D0B941BB">
    <w:name w:val="6E7D6171B4E2214985E16169D0B941BB"/>
  </w:style>
  <w:style w:type="paragraph" w:customStyle="1" w:styleId="6F81078D3D84E5449AF6B47A4DD028D3">
    <w:name w:val="6F81078D3D84E5449AF6B47A4DD028D3"/>
  </w:style>
  <w:style w:type="paragraph" w:customStyle="1" w:styleId="D13A183CE3292E49A793ABBA9B3CD003">
    <w:name w:val="D13A183CE3292E49A793ABBA9B3CD003"/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HAnsi"/>
      <w:b/>
      <w:bCs/>
      <w:kern w:val="0"/>
      <w:sz w:val="22"/>
      <w:szCs w:val="22"/>
      <w:lang w:val="en-US" w:eastAsia="en-US"/>
      <w14:ligatures w14:val="none"/>
    </w:rPr>
  </w:style>
  <w:style w:type="paragraph" w:customStyle="1" w:styleId="7871612BE0654849B7A82D61DB4B2215">
    <w:name w:val="7871612BE0654849B7A82D61DB4B2215"/>
  </w:style>
  <w:style w:type="paragraph" w:customStyle="1" w:styleId="D41531CA3C2A8142A46799E1E8589FF3">
    <w:name w:val="D41531CA3C2A8142A46799E1E8589FF3"/>
  </w:style>
  <w:style w:type="paragraph" w:customStyle="1" w:styleId="2B4FB1A528067545AB6B37A98AED6694">
    <w:name w:val="2B4FB1A528067545AB6B37A98AED6694"/>
  </w:style>
  <w:style w:type="paragraph" w:customStyle="1" w:styleId="5312FA0DFD5EC34298F6D0B3DC76BE01">
    <w:name w:val="5312FA0DFD5EC34298F6D0B3DC76BE01"/>
  </w:style>
  <w:style w:type="character" w:customStyle="1" w:styleId="Heading3Char">
    <w:name w:val="Heading 3 Char"/>
    <w:basedOn w:val="DefaultParagraphFont"/>
    <w:link w:val="Heading3"/>
    <w:uiPriority w:val="9"/>
    <w:rsid w:val="00961381"/>
    <w:rPr>
      <w:rFonts w:eastAsiaTheme="minorHAnsi"/>
      <w:b/>
      <w:bCs/>
      <w:i/>
      <w:iCs/>
      <w:kern w:val="0"/>
      <w:sz w:val="22"/>
      <w:szCs w:val="22"/>
      <w:lang w:val="en-US" w:eastAsia="en-US"/>
      <w14:ligatures w14:val="none"/>
    </w:rPr>
  </w:style>
  <w:style w:type="paragraph" w:customStyle="1" w:styleId="B59AF9F3E26030478122E62873C5D49D">
    <w:name w:val="B59AF9F3E26030478122E62873C5D49D"/>
  </w:style>
  <w:style w:type="paragraph" w:customStyle="1" w:styleId="3B6FFA20A5459C479AD60F1F385EF23E">
    <w:name w:val="3B6FFA20A5459C479AD60F1F385EF23E"/>
  </w:style>
  <w:style w:type="character" w:customStyle="1" w:styleId="Heading4Char">
    <w:name w:val="Heading 4 Char"/>
    <w:basedOn w:val="DefaultParagraphFont"/>
    <w:link w:val="Heading4"/>
    <w:uiPriority w:val="9"/>
    <w:rPr>
      <w:rFonts w:eastAsiaTheme="minorHAnsi"/>
      <w:b/>
      <w:bCs/>
      <w:kern w:val="0"/>
      <w:sz w:val="22"/>
      <w:szCs w:val="22"/>
      <w:lang w:val="en-US" w:eastAsia="en-US"/>
      <w14:ligatures w14:val="none"/>
    </w:rPr>
  </w:style>
  <w:style w:type="paragraph" w:customStyle="1" w:styleId="55B9D6853B2B2F45961EC1A85611F0A6">
    <w:name w:val="55B9D6853B2B2F45961EC1A85611F0A6"/>
  </w:style>
  <w:style w:type="paragraph" w:customStyle="1" w:styleId="DC27E18AE98ECE4C96F25943C956B05C">
    <w:name w:val="DC27E18AE98ECE4C96F25943C956B05C"/>
  </w:style>
  <w:style w:type="paragraph" w:customStyle="1" w:styleId="5A6F46A03C7EE640BF2B819DEE527FC0">
    <w:name w:val="5A6F46A03C7EE640BF2B819DEE527FC0"/>
  </w:style>
  <w:style w:type="paragraph" w:customStyle="1" w:styleId="B84BF09FE31087478EF73939E85DFBEF">
    <w:name w:val="B84BF09FE31087478EF73939E85DFBEF"/>
  </w:style>
  <w:style w:type="character" w:customStyle="1" w:styleId="Heading5Char">
    <w:name w:val="Heading 5 Char"/>
    <w:basedOn w:val="DefaultParagraphFont"/>
    <w:link w:val="Heading5"/>
    <w:uiPriority w:val="9"/>
    <w:rPr>
      <w:rFonts w:eastAsiaTheme="minorHAnsi"/>
      <w:b/>
      <w:bCs/>
      <w:i/>
      <w:iCs/>
      <w:kern w:val="0"/>
      <w:sz w:val="22"/>
      <w:szCs w:val="22"/>
      <w:lang w:val="en-US" w:eastAsia="en-US"/>
      <w14:ligatures w14:val="none"/>
    </w:rPr>
  </w:style>
  <w:style w:type="paragraph" w:customStyle="1" w:styleId="C26BAACC89BF9841A96987656207D657">
    <w:name w:val="C26BAACC89BF9841A96987656207D657"/>
  </w:style>
  <w:style w:type="paragraph" w:customStyle="1" w:styleId="04138002E099014685E4EC05A7AE5D9E">
    <w:name w:val="04138002E099014685E4EC05A7AE5D9E"/>
  </w:style>
  <w:style w:type="paragraph" w:customStyle="1" w:styleId="BDCD48E2D1E7E14993C33B4E9A22D448">
    <w:name w:val="BDCD48E2D1E7E14993C33B4E9A22D448"/>
  </w:style>
  <w:style w:type="paragraph" w:customStyle="1" w:styleId="DBB6675EE873CE45A6B634E3D4290C4D">
    <w:name w:val="DBB6675EE873CE45A6B634E3D4290C4D"/>
  </w:style>
  <w:style w:type="paragraph" w:customStyle="1" w:styleId="2494D17EE520DF42802145425BBD9F23">
    <w:name w:val="2494D17EE520DF42802145425BBD9F23"/>
  </w:style>
  <w:style w:type="paragraph" w:customStyle="1" w:styleId="811E315F5077BD4FAE332CF988DC7DAE">
    <w:name w:val="811E315F5077BD4FAE332CF988DC7DAE"/>
  </w:style>
  <w:style w:type="paragraph" w:customStyle="1" w:styleId="655EA3EAEAFCBE4888951635435EF83C">
    <w:name w:val="655EA3EAEAFCBE4888951635435EF83C"/>
  </w:style>
  <w:style w:type="paragraph" w:customStyle="1" w:styleId="DBDC7661CC88A840BADB90DCADD2EEB2">
    <w:name w:val="DBDC7661CC88A840BADB90DCADD2EEB2"/>
  </w:style>
  <w:style w:type="paragraph" w:customStyle="1" w:styleId="4183FE29A173A84BBC478549F072BE2B">
    <w:name w:val="4183FE29A173A84BBC478549F072BE2B"/>
  </w:style>
  <w:style w:type="paragraph" w:customStyle="1" w:styleId="1E00B8F277F4574987EF3E1E28442AEB">
    <w:name w:val="1E00B8F277F4574987EF3E1E28442AEB"/>
  </w:style>
  <w:style w:type="paragraph" w:customStyle="1" w:styleId="C93192596586AF4081B90A53E71DA415">
    <w:name w:val="C93192596586AF4081B90A53E71DA415"/>
  </w:style>
  <w:style w:type="paragraph" w:customStyle="1" w:styleId="BC5FD08E30AB7F44ACC613A5887CC308">
    <w:name w:val="BC5FD08E30AB7F44ACC613A5887CC308"/>
  </w:style>
  <w:style w:type="paragraph" w:customStyle="1" w:styleId="71EBA2FA244AFA448AA9F69B21DFE311">
    <w:name w:val="71EBA2FA244AFA448AA9F69B21DFE311"/>
  </w:style>
  <w:style w:type="paragraph" w:customStyle="1" w:styleId="EC5D435EC48D4D45A594D7C91F64180F">
    <w:name w:val="EC5D435EC48D4D45A594D7C91F64180F"/>
  </w:style>
  <w:style w:type="paragraph" w:customStyle="1" w:styleId="48B84AE479CB1744B016B3E80A48A440">
    <w:name w:val="48B84AE479CB1744B016B3E80A48A440"/>
  </w:style>
  <w:style w:type="paragraph" w:customStyle="1" w:styleId="0FE22ACB318DCD479D68C0A51189A893">
    <w:name w:val="0FE22ACB318DCD479D68C0A51189A893"/>
  </w:style>
  <w:style w:type="paragraph" w:customStyle="1" w:styleId="0FC1B3332357DD439A0DA8E7199F49C8">
    <w:name w:val="0FC1B3332357DD439A0DA8E7199F49C8"/>
  </w:style>
  <w:style w:type="paragraph" w:customStyle="1" w:styleId="52E0B87E2FD79A4D9DEF93D432D9879F">
    <w:name w:val="52E0B87E2FD79A4D9DEF93D432D9879F"/>
  </w:style>
  <w:style w:type="paragraph" w:customStyle="1" w:styleId="980E2E2B103B2448A7B864FC5DF4B9EE">
    <w:name w:val="980E2E2B103B2448A7B864FC5DF4B9EE"/>
  </w:style>
  <w:style w:type="paragraph" w:customStyle="1" w:styleId="C7C889E97037444588A709C7FA619E66">
    <w:name w:val="C7C889E97037444588A709C7FA619E66"/>
  </w:style>
  <w:style w:type="paragraph" w:customStyle="1" w:styleId="79487B156B448545A4892E882C950443">
    <w:name w:val="79487B156B448545A4892E882C950443"/>
  </w:style>
  <w:style w:type="paragraph" w:customStyle="1" w:styleId="110698BDC318BF419C382CD30F92B82E">
    <w:name w:val="110698BDC318BF419C382CD30F92B82E"/>
  </w:style>
  <w:style w:type="paragraph" w:customStyle="1" w:styleId="4ECFBC82A60180499B9A0A5058BB23FB">
    <w:name w:val="4ECFBC82A60180499B9A0A5058BB23FB"/>
  </w:style>
  <w:style w:type="paragraph" w:customStyle="1" w:styleId="01BD94434E04F44A80C5275377555515">
    <w:name w:val="01BD94434E04F44A80C5275377555515"/>
  </w:style>
  <w:style w:type="paragraph" w:customStyle="1" w:styleId="ADF5BAB045979C4A88050D82B0D5DF5B">
    <w:name w:val="ADF5BAB045979C4A88050D82B0D5DF5B"/>
  </w:style>
  <w:style w:type="paragraph" w:customStyle="1" w:styleId="FC73D0EADE2BE7479196CE250CE0122B">
    <w:name w:val="FC73D0EADE2BE7479196CE250CE0122B"/>
  </w:style>
  <w:style w:type="paragraph" w:customStyle="1" w:styleId="B46AD786267ADB40A7C4AB0D8F5307C2">
    <w:name w:val="B46AD786267ADB40A7C4AB0D8F5307C2"/>
  </w:style>
  <w:style w:type="paragraph" w:customStyle="1" w:styleId="DBA8991A77046C4E934FC07BD7920905">
    <w:name w:val="DBA8991A77046C4E934FC07BD7920905"/>
  </w:style>
  <w:style w:type="paragraph" w:customStyle="1" w:styleId="DB4A17BCEC82F0459E66B8AE883C1068">
    <w:name w:val="DB4A17BCEC82F0459E66B8AE883C1068"/>
  </w:style>
  <w:style w:type="paragraph" w:customStyle="1" w:styleId="3EA23361DF48FE43B64AC3955FCCE215">
    <w:name w:val="3EA23361DF48FE43B64AC3955FCCE215"/>
  </w:style>
  <w:style w:type="paragraph" w:customStyle="1" w:styleId="F237262273483A46A85F6105E087B55F">
    <w:name w:val="F237262273483A46A85F6105E087B55F"/>
  </w:style>
  <w:style w:type="paragraph" w:customStyle="1" w:styleId="E7D0214B4A247648BA94D131B90A4415">
    <w:name w:val="E7D0214B4A247648BA94D131B90A4415"/>
  </w:style>
  <w:style w:type="paragraph" w:customStyle="1" w:styleId="DA14C021D6431C48B009B16C957C99EF">
    <w:name w:val="DA14C021D6431C48B009B16C957C99EF"/>
  </w:style>
  <w:style w:type="paragraph" w:customStyle="1" w:styleId="B9F92BB9A9EC2440B53526921F4D6668">
    <w:name w:val="B9F92BB9A9EC2440B53526921F4D6668"/>
  </w:style>
  <w:style w:type="paragraph" w:customStyle="1" w:styleId="8778CA5618921043BE0C8818F4F1F217">
    <w:name w:val="8778CA5618921043BE0C8818F4F1F217"/>
  </w:style>
  <w:style w:type="paragraph" w:customStyle="1" w:styleId="C9C32FF8F2B4C143A420972A121181E6">
    <w:name w:val="C9C32FF8F2B4C143A420972A121181E6"/>
  </w:style>
  <w:style w:type="paragraph" w:customStyle="1" w:styleId="CC01A856AA3EE344B3EEEA8FDD2ADE9C">
    <w:name w:val="CC01A856AA3EE344B3EEEA8FDD2ADE9C"/>
  </w:style>
  <w:style w:type="paragraph" w:customStyle="1" w:styleId="A662A8E8CF544649BEF68187DFFF34C9">
    <w:name w:val="A662A8E8CF544649BEF68187DFFF34C9"/>
  </w:style>
  <w:style w:type="paragraph" w:customStyle="1" w:styleId="E4E7B0EC981CF948B84F654C77FBBAF2">
    <w:name w:val="E4E7B0EC981CF948B84F654C77FBBAF2"/>
  </w:style>
  <w:style w:type="paragraph" w:customStyle="1" w:styleId="E266B3DBE76D2B4EBC88DAB46248ABD7">
    <w:name w:val="E266B3DBE76D2B4EBC88DAB46248ABD7"/>
  </w:style>
  <w:style w:type="paragraph" w:customStyle="1" w:styleId="54E27244A4DB654D992AFF6DE238423A">
    <w:name w:val="54E27244A4DB654D992AFF6DE238423A"/>
  </w:style>
  <w:style w:type="paragraph" w:customStyle="1" w:styleId="B6A76BC6405C4840AA028E4975676A35">
    <w:name w:val="B6A76BC6405C4840AA028E4975676A35"/>
  </w:style>
  <w:style w:type="paragraph" w:customStyle="1" w:styleId="8453CE12199C1045A5EFD58E8589405F">
    <w:name w:val="8453CE12199C1045A5EFD58E8589405F"/>
  </w:style>
  <w:style w:type="paragraph" w:customStyle="1" w:styleId="71B7FF8236295A4AB0355950354B412C">
    <w:name w:val="71B7FF8236295A4AB0355950354B412C"/>
  </w:style>
  <w:style w:type="paragraph" w:customStyle="1" w:styleId="35D237B1C956134B876213AE4D0F4C20">
    <w:name w:val="35D237B1C956134B876213AE4D0F4C20"/>
  </w:style>
  <w:style w:type="paragraph" w:customStyle="1" w:styleId="A989D5E900615E4CA0C74905F14C54C0">
    <w:name w:val="A989D5E900615E4CA0C74905F14C54C0"/>
  </w:style>
  <w:style w:type="paragraph" w:customStyle="1" w:styleId="2BC4F5913929F54BA8F84848AC4B137E">
    <w:name w:val="2BC4F5913929F54BA8F84848AC4B137E"/>
  </w:style>
  <w:style w:type="paragraph" w:customStyle="1" w:styleId="BD78C1EDCD6104479999E57B0DF3B61F">
    <w:name w:val="BD78C1EDCD6104479999E57B0DF3B61F"/>
  </w:style>
  <w:style w:type="paragraph" w:customStyle="1" w:styleId="1A836ED54960674EA46E5A28E2D8BD0A">
    <w:name w:val="1A836ED54960674EA46E5A28E2D8BD0A"/>
  </w:style>
  <w:style w:type="paragraph" w:customStyle="1" w:styleId="8D0B5F14D9F2014DA0E18DED344F9F72">
    <w:name w:val="8D0B5F14D9F2014DA0E18DED344F9F72"/>
  </w:style>
  <w:style w:type="paragraph" w:customStyle="1" w:styleId="0865E90141DE1A4F931C911891280BBD">
    <w:name w:val="0865E90141DE1A4F931C911891280BBD"/>
  </w:style>
  <w:style w:type="paragraph" w:customStyle="1" w:styleId="BB6D24A94C681746A957AC3C992CB5DD">
    <w:name w:val="BB6D24A94C681746A957AC3C992CB5DD"/>
  </w:style>
  <w:style w:type="paragraph" w:customStyle="1" w:styleId="E44C7EBE8683B24C993C7A1860959E69">
    <w:name w:val="E44C7EBE8683B24C993C7A1860959E69"/>
  </w:style>
  <w:style w:type="paragraph" w:customStyle="1" w:styleId="36E2E85E41DB084F8819365A1D7E23F9">
    <w:name w:val="36E2E85E41DB084F8819365A1D7E23F9"/>
  </w:style>
  <w:style w:type="paragraph" w:customStyle="1" w:styleId="1CEF2801FCF9C74DAB991FD3FA49E90B">
    <w:name w:val="1CEF2801FCF9C74DAB991FD3FA49E90B"/>
  </w:style>
  <w:style w:type="paragraph" w:customStyle="1" w:styleId="4466607F8832F745A9ACF11E02DE65CE">
    <w:name w:val="4466607F8832F745A9ACF11E02DE65CE"/>
  </w:style>
  <w:style w:type="paragraph" w:customStyle="1" w:styleId="953D7D603DE195428474D44B36E00577">
    <w:name w:val="953D7D603DE195428474D44B36E00577"/>
  </w:style>
  <w:style w:type="paragraph" w:customStyle="1" w:styleId="7A73336329402D47A30F1F78EB2AA741">
    <w:name w:val="7A73336329402D47A30F1F78EB2AA741"/>
  </w:style>
  <w:style w:type="paragraph" w:customStyle="1" w:styleId="78188693CCFC424895E7BF14EADCAE47">
    <w:name w:val="78188693CCFC424895E7BF14EADCAE47"/>
  </w:style>
  <w:style w:type="paragraph" w:customStyle="1" w:styleId="4F168C8CBD1C474C90ECB2D801299ECD">
    <w:name w:val="4F168C8CBD1C474C90ECB2D801299ECD"/>
  </w:style>
  <w:style w:type="paragraph" w:customStyle="1" w:styleId="CABAEAF5353769448682CEBEF581C975">
    <w:name w:val="CABAEAF5353769448682CEBEF581C975"/>
  </w:style>
  <w:style w:type="paragraph" w:customStyle="1" w:styleId="91F147C636488943AD4C7E1BB9525DA6">
    <w:name w:val="91F147C636488943AD4C7E1BB9525DA6"/>
  </w:style>
  <w:style w:type="paragraph" w:customStyle="1" w:styleId="1E3E0CFE7D74F24097728FF1D968A281">
    <w:name w:val="1E3E0CFE7D74F24097728FF1D968A281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customStyle="1" w:styleId="53895BBFD4DE5340B5FAD6B8D89A070C">
    <w:name w:val="53895BBFD4DE5340B5FAD6B8D89A070C"/>
  </w:style>
  <w:style w:type="paragraph" w:customStyle="1" w:styleId="D7EDB0B923D09B4E8438B7D57E5B50DE">
    <w:name w:val="D7EDB0B923D09B4E8438B7D57E5B50DE"/>
    <w:rsid w:val="00961381"/>
  </w:style>
  <w:style w:type="paragraph" w:customStyle="1" w:styleId="FE75FAA9CED718448C2C6C4E2F5D84B9">
    <w:name w:val="FE75FAA9CED718448C2C6C4E2F5D84B9"/>
    <w:rsid w:val="00961381"/>
  </w:style>
  <w:style w:type="paragraph" w:customStyle="1" w:styleId="78243BA23C98C34781AF5FC559750481">
    <w:name w:val="78243BA23C98C34781AF5FC559750481"/>
    <w:rsid w:val="00961381"/>
  </w:style>
  <w:style w:type="paragraph" w:customStyle="1" w:styleId="D1018394EE607A4A9C104B59F0B7EB54">
    <w:name w:val="D1018394EE607A4A9C104B59F0B7EB54"/>
    <w:rsid w:val="00961381"/>
  </w:style>
  <w:style w:type="paragraph" w:customStyle="1" w:styleId="D8A91850AA17194E8562B84BEBE74FE5">
    <w:name w:val="D8A91850AA17194E8562B84BEBE74FE5"/>
    <w:rsid w:val="00961381"/>
  </w:style>
  <w:style w:type="paragraph" w:customStyle="1" w:styleId="8E5FFD278309FB4AA707899F61FC52EB">
    <w:name w:val="8E5FFD278309FB4AA707899F61FC52EB"/>
    <w:rsid w:val="00961381"/>
  </w:style>
  <w:style w:type="paragraph" w:customStyle="1" w:styleId="314EDE35D659F04CB24A10374D540563">
    <w:name w:val="314EDE35D659F04CB24A10374D540563"/>
    <w:rsid w:val="00961381"/>
  </w:style>
  <w:style w:type="paragraph" w:customStyle="1" w:styleId="B3B3BA18721BC04FBB077B314F83A5EA">
    <w:name w:val="B3B3BA18721BC04FBB077B314F83A5EA"/>
    <w:rsid w:val="00961381"/>
  </w:style>
  <w:style w:type="paragraph" w:customStyle="1" w:styleId="42B431467AF0D247A5C86FB4B1874E54">
    <w:name w:val="42B431467AF0D247A5C86FB4B1874E54"/>
    <w:rsid w:val="00961381"/>
  </w:style>
  <w:style w:type="paragraph" w:customStyle="1" w:styleId="D0697E8B9B013B41A41BB5F034C7CDF0">
    <w:name w:val="D0697E8B9B013B41A41BB5F034C7CDF0"/>
    <w:rsid w:val="00961381"/>
  </w:style>
  <w:style w:type="paragraph" w:customStyle="1" w:styleId="83F703F2377AAA4DA2D29AA9395125A6">
    <w:name w:val="83F703F2377AAA4DA2D29AA9395125A6"/>
    <w:rsid w:val="00961381"/>
  </w:style>
  <w:style w:type="paragraph" w:customStyle="1" w:styleId="A687AFAD58310A4BA5FCBF800BB729C1">
    <w:name w:val="A687AFAD58310A4BA5FCBF800BB729C1"/>
    <w:rsid w:val="00961381"/>
  </w:style>
  <w:style w:type="paragraph" w:customStyle="1" w:styleId="3F45143B9660F548AC862B94F47A3AAC">
    <w:name w:val="3F45143B9660F548AC862B94F47A3AAC"/>
    <w:rsid w:val="00961381"/>
  </w:style>
  <w:style w:type="paragraph" w:customStyle="1" w:styleId="80B7FE9E4784004FBC2734C6CFD6847B">
    <w:name w:val="80B7FE9E4784004FBC2734C6CFD6847B"/>
    <w:rsid w:val="00961381"/>
  </w:style>
  <w:style w:type="paragraph" w:customStyle="1" w:styleId="533C1BEC4568D7498AAE07DBDBF8F3F5">
    <w:name w:val="533C1BEC4568D7498AAE07DBDBF8F3F5"/>
    <w:rsid w:val="00961381"/>
  </w:style>
  <w:style w:type="paragraph" w:customStyle="1" w:styleId="C5F01884E6EF2240B8F973E7F37B32FE">
    <w:name w:val="C5F01884E6EF2240B8F973E7F37B32FE"/>
    <w:rsid w:val="0096138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411A11-DDA3-4BC4-B0BC-14026E6D5D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AF928A-9074-4549-825A-64680E56171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7DCE20C-610A-4626-841D-1F10857B445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2D686CB8-6245-413C-A355-156513A377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{643F92F8-D1A3-1448-9748-9B412382AE57}tf03982351_win32.dotx</Template>
  <TotalTime>0</TotalTime>
  <Pages>7</Pages>
  <Words>826</Words>
  <Characters>4711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2026-05-12T06:01:00Z</dcterms:created>
  <dcterms:modified xsi:type="dcterms:W3CDTF">2026-05-15T07:27:00Z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